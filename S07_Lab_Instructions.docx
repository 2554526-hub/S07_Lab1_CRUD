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51427F36" w14:textId="09465FA9" w:rsidR="00D26CE9" w:rsidRDefault="00195EDD" w:rsidP="00497FB0">
      <w:pPr>
        <w:pStyle w:val="Titre"/>
      </w:pPr>
      <w:r w:rsidRPr="48C48EC0">
        <w:t>Laboratoire</w:t>
      </w:r>
      <w:r w:rsidR="00497FB0">
        <w:t xml:space="preserve">: </w:t>
      </w:r>
      <w:r w:rsidR="00A1607C">
        <w:t>CRUD Linq et Seed</w:t>
      </w:r>
    </w:p>
    <w:p w14:paraId="7F1714C1" w14:textId="77777777" w:rsidR="00497FB0" w:rsidRDefault="00497FB0" w:rsidP="00497FB0">
      <w:pPr>
        <w:pStyle w:val="Titre1"/>
      </w:pPr>
      <w:r>
        <w:t>Objectif(s)</w:t>
      </w:r>
    </w:p>
    <w:p w14:paraId="07055994" w14:textId="77777777" w:rsidR="00C615B3" w:rsidRDefault="005139CF" w:rsidP="001F2EC9">
      <w:pPr>
        <w:numPr>
          <w:ilvl w:val="0"/>
          <w:numId w:val="3"/>
        </w:numPr>
        <w:spacing w:before="0" w:after="0" w:line="240" w:lineRule="auto"/>
        <w:textAlignment w:val="baseline"/>
        <w:rPr>
          <w:rFonts w:ascii="Calibri" w:eastAsia="Times New Roman" w:hAnsi="Calibri" w:cs="Calibri"/>
        </w:rPr>
      </w:pPr>
      <w:r w:rsidRPr="003C37BD">
        <w:rPr>
          <w:rFonts w:ascii="Calibri" w:eastAsia="Times New Roman" w:hAnsi="Calibri" w:cs="Calibri"/>
        </w:rPr>
        <w:t>Seed DB</w:t>
      </w:r>
    </w:p>
    <w:p w14:paraId="180C138D" w14:textId="33C27265" w:rsidR="005139CF" w:rsidRPr="00C615B3" w:rsidRDefault="00C615B3" w:rsidP="00C615B3">
      <w:pPr>
        <w:numPr>
          <w:ilvl w:val="1"/>
          <w:numId w:val="3"/>
        </w:numPr>
        <w:spacing w:before="0" w:after="0" w:line="240" w:lineRule="auto"/>
        <w:textAlignment w:val="baseline"/>
        <w:rPr>
          <w:rFonts w:ascii="Calibri" w:eastAsia="Times New Roman" w:hAnsi="Calibri" w:cs="Calibri"/>
        </w:rPr>
      </w:pPr>
      <w:r w:rsidRPr="003C37BD">
        <w:rPr>
          <w:rFonts w:ascii="Calibri" w:eastAsia="Times New Roman" w:hAnsi="Calibri" w:cs="Calibri"/>
        </w:rPr>
        <w:t xml:space="preserve">CRUD </w:t>
      </w:r>
      <w:r>
        <w:rPr>
          <w:rFonts w:ascii="Calibri" w:eastAsia="Times New Roman" w:hAnsi="Calibri" w:cs="Calibri"/>
        </w:rPr>
        <w:t>dans Controller</w:t>
      </w:r>
    </w:p>
    <w:p w14:paraId="0B5BB04F" w14:textId="77777777" w:rsidR="005139CF" w:rsidRDefault="007752B5" w:rsidP="001F2EC9">
      <w:pPr>
        <w:numPr>
          <w:ilvl w:val="0"/>
          <w:numId w:val="3"/>
        </w:numPr>
        <w:spacing w:before="0" w:after="0" w:line="240" w:lineRule="auto"/>
        <w:textAlignment w:val="baseline"/>
        <w:rPr>
          <w:rFonts w:ascii="Calibri" w:eastAsia="Times New Roman" w:hAnsi="Calibri" w:cs="Calibri"/>
        </w:rPr>
      </w:pPr>
      <w:proofErr w:type="spellStart"/>
      <w:r w:rsidRPr="003C37BD">
        <w:rPr>
          <w:rFonts w:ascii="Calibri" w:eastAsia="Times New Roman" w:hAnsi="Calibri" w:cs="Calibri"/>
        </w:rPr>
        <w:t>Linq</w:t>
      </w:r>
      <w:proofErr w:type="spellEnd"/>
    </w:p>
    <w:p w14:paraId="3EC1630D" w14:textId="5ABFCE56" w:rsidR="005139CF" w:rsidRDefault="005139CF" w:rsidP="001F2EC9">
      <w:pPr>
        <w:numPr>
          <w:ilvl w:val="0"/>
          <w:numId w:val="3"/>
        </w:numPr>
        <w:spacing w:before="0" w:after="0" w:line="240" w:lineRule="auto"/>
        <w:textAlignment w:val="baseline"/>
        <w:rPr>
          <w:rFonts w:ascii="Calibri" w:eastAsia="Times New Roman" w:hAnsi="Calibri" w:cs="Calibri"/>
        </w:rPr>
      </w:pPr>
      <w:r w:rsidRPr="00A16D88">
        <w:rPr>
          <w:rFonts w:ascii="Calibri" w:eastAsia="Times New Roman" w:hAnsi="Calibri" w:cs="Calibri"/>
        </w:rPr>
        <w:t>Validation</w:t>
      </w:r>
      <w:r>
        <w:rPr>
          <w:rFonts w:ascii="Calibri" w:eastAsia="Times New Roman" w:hAnsi="Calibri" w:cs="Calibri"/>
        </w:rPr>
        <w:t>s supplémentaires :</w:t>
      </w:r>
    </w:p>
    <w:p w14:paraId="1C01B939" w14:textId="77777777" w:rsidR="005139CF" w:rsidRPr="001021C3" w:rsidRDefault="005139CF" w:rsidP="00C615B3">
      <w:pPr>
        <w:numPr>
          <w:ilvl w:val="1"/>
          <w:numId w:val="3"/>
        </w:numPr>
        <w:spacing w:before="0" w:after="0" w:line="240" w:lineRule="auto"/>
        <w:textAlignment w:val="baseline"/>
        <w:rPr>
          <w:rFonts w:ascii="Calibri" w:eastAsia="Times New Roman" w:hAnsi="Calibri" w:cs="Calibri"/>
        </w:rPr>
      </w:pPr>
      <w:r w:rsidRPr="001021C3">
        <w:rPr>
          <w:rFonts w:ascii="Calibri" w:eastAsia="Times New Roman" w:hAnsi="Calibri" w:cs="Calibri"/>
        </w:rPr>
        <w:t>Conventions et annotations de validation </w:t>
      </w:r>
    </w:p>
    <w:p w14:paraId="78E53F64" w14:textId="1A2B00CF" w:rsidR="007752B5" w:rsidRDefault="005139CF" w:rsidP="00C615B3">
      <w:pPr>
        <w:numPr>
          <w:ilvl w:val="1"/>
          <w:numId w:val="3"/>
        </w:numPr>
        <w:spacing w:before="0" w:after="0" w:line="240" w:lineRule="auto"/>
        <w:textAlignment w:val="baseline"/>
        <w:rPr>
          <w:rFonts w:ascii="Calibri" w:eastAsia="Times New Roman" w:hAnsi="Calibri" w:cs="Calibri"/>
        </w:rPr>
      </w:pPr>
      <w:proofErr w:type="spellStart"/>
      <w:r w:rsidRPr="003C37BD">
        <w:rPr>
          <w:rFonts w:ascii="Calibri" w:eastAsia="Times New Roman" w:hAnsi="Calibri" w:cs="Calibri"/>
        </w:rPr>
        <w:t>TagHelpers</w:t>
      </w:r>
      <w:proofErr w:type="spellEnd"/>
      <w:r w:rsidRPr="003C37BD">
        <w:rPr>
          <w:rFonts w:ascii="Calibri" w:eastAsia="Times New Roman" w:hAnsi="Calibri" w:cs="Calibri"/>
        </w:rPr>
        <w:t> </w:t>
      </w:r>
    </w:p>
    <w:p w14:paraId="469F2288" w14:textId="77777777" w:rsidR="005139CF" w:rsidRPr="005139CF" w:rsidRDefault="005139CF" w:rsidP="005139CF">
      <w:pPr>
        <w:spacing w:before="0" w:after="0" w:line="240" w:lineRule="auto"/>
        <w:textAlignment w:val="baseline"/>
        <w:rPr>
          <w:rFonts w:ascii="Calibri" w:eastAsia="Times New Roman" w:hAnsi="Calibri" w:cs="Calibri"/>
        </w:rPr>
      </w:pPr>
    </w:p>
    <w:p w14:paraId="4F9F950D" w14:textId="3D285F0C" w:rsidR="000E7516" w:rsidRDefault="00AD4528" w:rsidP="000E7516">
      <w:pPr>
        <w:pStyle w:val="Titre1"/>
      </w:pPr>
      <w:r>
        <w:t>Fork</w:t>
      </w:r>
    </w:p>
    <w:p w14:paraId="0ADBA78D" w14:textId="77777777" w:rsidR="00010644" w:rsidRDefault="00010644" w:rsidP="00010644">
      <w:pPr>
        <w:pStyle w:val="paragraph"/>
        <w:shd w:val="clear" w:color="auto" w:fill="D7E7F0"/>
        <w:textAlignment w:val="baseline"/>
        <w:rPr>
          <w:caps/>
        </w:rPr>
      </w:pPr>
      <w:r>
        <w:rPr>
          <w:rStyle w:val="normaltextrun"/>
          <w:rFonts w:ascii="Gill Sans MT" w:hAnsi="Gill Sans MT"/>
          <w:caps/>
          <w:sz w:val="20"/>
          <w:szCs w:val="20"/>
          <w:shd w:val="clear" w:color="auto" w:fill="D7E7F0"/>
        </w:rPr>
        <w:t>Clonage du repository</w:t>
      </w:r>
      <w:r>
        <w:rPr>
          <w:rStyle w:val="eop"/>
          <w:rFonts w:ascii="Gill Sans MT" w:hAnsi="Gill Sans MT"/>
          <w:caps/>
          <w:sz w:val="20"/>
          <w:szCs w:val="20"/>
        </w:rPr>
        <w:t> </w:t>
      </w:r>
    </w:p>
    <w:p w14:paraId="52E9CC7E" w14:textId="1CE116FC" w:rsidR="00010644" w:rsidRPr="00364654" w:rsidRDefault="00010644" w:rsidP="00F07897">
      <w:pPr>
        <w:pStyle w:val="Paragraphedeliste"/>
        <w:numPr>
          <w:ilvl w:val="0"/>
          <w:numId w:val="2"/>
        </w:numPr>
        <w:spacing w:before="0" w:after="160" w:line="259" w:lineRule="auto"/>
      </w:pPr>
      <w:r w:rsidRPr="00364654">
        <w:t xml:space="preserve">Dans </w:t>
      </w:r>
      <w:r w:rsidR="004B10C3">
        <w:t>Fork</w:t>
      </w:r>
      <w:r w:rsidRPr="00364654">
        <w:t>, clonez le repository  </w:t>
      </w:r>
    </w:p>
    <w:p w14:paraId="2F50ABAA" w14:textId="3A81CDC6" w:rsidR="000E7516" w:rsidRDefault="000E7516" w:rsidP="000E7516"/>
    <w:p w14:paraId="4AC2A597" w14:textId="77777777" w:rsidR="006C7B61" w:rsidRDefault="006C7B61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07FE741D" w14:textId="398F5528" w:rsidR="009354E7" w:rsidRDefault="009354E7" w:rsidP="009354E7">
      <w:pPr>
        <w:pStyle w:val="Titre1"/>
      </w:pPr>
      <w:r>
        <w:lastRenderedPageBreak/>
        <w:t xml:space="preserve">Ajouter </w:t>
      </w:r>
      <w:r w:rsidR="005139CF">
        <w:t>des données de départ</w:t>
      </w:r>
    </w:p>
    <w:p w14:paraId="47B924EC" w14:textId="473FEB7D" w:rsidR="009354E7" w:rsidRDefault="008B1F66" w:rsidP="009354E7">
      <w:pPr>
        <w:pStyle w:val="Titre2"/>
      </w:pPr>
      <w:r>
        <w:t>Ajouter un seed</w:t>
      </w:r>
    </w:p>
    <w:p w14:paraId="25CA9F4C" w14:textId="6FB5C60F" w:rsidR="003F416C" w:rsidRDefault="00312C87" w:rsidP="001F2EC9">
      <w:pPr>
        <w:pStyle w:val="Paragraphedeliste"/>
        <w:numPr>
          <w:ilvl w:val="0"/>
          <w:numId w:val="6"/>
        </w:numPr>
        <w:spacing w:before="0" w:after="160" w:line="259" w:lineRule="auto"/>
      </w:pPr>
      <w:r>
        <w:t xml:space="preserve">Faites </w:t>
      </w:r>
      <w:r w:rsidR="00EB5F64">
        <w:rPr>
          <w:b/>
          <w:bCs/>
        </w:rPr>
        <w:t>update-</w:t>
      </w:r>
      <w:proofErr w:type="spellStart"/>
      <w:r w:rsidR="00EB5F64">
        <w:rPr>
          <w:b/>
          <w:bCs/>
        </w:rPr>
        <w:t>database</w:t>
      </w:r>
      <w:proofErr w:type="spellEnd"/>
      <w:r w:rsidR="00EB5F64">
        <w:rPr>
          <w:b/>
          <w:bCs/>
        </w:rPr>
        <w:t xml:space="preserve"> </w:t>
      </w:r>
      <w:r w:rsidR="00EB5F64">
        <w:t xml:space="preserve">afin d’avoir la BD </w:t>
      </w:r>
      <w:r w:rsidR="003F416C">
        <w:t xml:space="preserve">de départ </w:t>
      </w:r>
      <w:r w:rsidR="00EB5F64">
        <w:t>de ce laboratoire</w:t>
      </w:r>
    </w:p>
    <w:p w14:paraId="6DDC981E" w14:textId="1B8BD52F" w:rsidR="004F4474" w:rsidRDefault="004F4474" w:rsidP="001F2EC9">
      <w:pPr>
        <w:pStyle w:val="Paragraphedeliste"/>
        <w:numPr>
          <w:ilvl w:val="0"/>
          <w:numId w:val="6"/>
        </w:numPr>
        <w:spacing w:before="0" w:after="160" w:line="259" w:lineRule="auto"/>
      </w:pPr>
      <w:r>
        <w:t>Démarrez l’application</w:t>
      </w:r>
      <w:r w:rsidR="00794D46">
        <w:t> : elle devrait fonctionner mais sans données</w:t>
      </w:r>
    </w:p>
    <w:p w14:paraId="751CA8B8" w14:textId="70CE1FC9" w:rsidR="00966D00" w:rsidRPr="009F41F3" w:rsidRDefault="009F41F3" w:rsidP="001F2EC9">
      <w:pPr>
        <w:pStyle w:val="Paragraphedeliste"/>
        <w:numPr>
          <w:ilvl w:val="0"/>
          <w:numId w:val="6"/>
        </w:numPr>
        <w:spacing w:before="0" w:after="160" w:line="259" w:lineRule="auto"/>
      </w:pPr>
      <w:r>
        <w:t xml:space="preserve">Ouvrez le fichier </w:t>
      </w:r>
      <w:proofErr w:type="spellStart"/>
      <w:r>
        <w:rPr>
          <w:b/>
          <w:bCs/>
        </w:rPr>
        <w:t>ZombiePartyDbContext</w:t>
      </w:r>
      <w:proofErr w:type="spellEnd"/>
    </w:p>
    <w:p w14:paraId="3C78400B" w14:textId="44C2B6F5" w:rsidR="009F41F3" w:rsidRDefault="009A6B78" w:rsidP="001F2EC9">
      <w:pPr>
        <w:pStyle w:val="Paragraphedeliste"/>
        <w:numPr>
          <w:ilvl w:val="0"/>
          <w:numId w:val="6"/>
        </w:numPr>
        <w:spacing w:before="0" w:after="160" w:line="259" w:lineRule="auto"/>
      </w:pPr>
      <w:r>
        <w:t xml:space="preserve">Ajoutez la méthode </w:t>
      </w:r>
      <w:proofErr w:type="spellStart"/>
      <w:r w:rsidR="00CC5DB6">
        <w:rPr>
          <w:b/>
          <w:bCs/>
        </w:rPr>
        <w:t>OnModelCreating</w:t>
      </w:r>
      <w:proofErr w:type="spellEnd"/>
      <w:r w:rsidR="006A37AC">
        <w:rPr>
          <w:b/>
          <w:bCs/>
        </w:rPr>
        <w:t xml:space="preserve"> </w:t>
      </w:r>
      <w:r w:rsidR="006A37AC">
        <w:t>qui gère les configurations au démarrage de la BD</w:t>
      </w:r>
    </w:p>
    <w:p w14:paraId="25C06AAE" w14:textId="4B8128D7" w:rsidR="00A72328" w:rsidRPr="00CC5DB6" w:rsidRDefault="00A72328" w:rsidP="001F2EC9">
      <w:pPr>
        <w:pStyle w:val="Paragraphedeliste"/>
        <w:numPr>
          <w:ilvl w:val="1"/>
          <w:numId w:val="6"/>
        </w:numPr>
        <w:spacing w:before="0" w:after="160" w:line="259" w:lineRule="auto"/>
      </w:pPr>
      <w:r>
        <w:t xml:space="preserve">Appelez la méthode </w:t>
      </w:r>
      <w:r w:rsidR="00C615B3">
        <w:t>s</w:t>
      </w:r>
      <w:r>
        <w:t>tati</w:t>
      </w:r>
      <w:r w:rsidR="00830099">
        <w:t>que</w:t>
      </w:r>
      <w:r w:rsidR="0041249E">
        <w:t xml:space="preserve"> de génération de données</w:t>
      </w:r>
      <w:r w:rsidR="00C615B3">
        <w:t xml:space="preserve"> </w:t>
      </w:r>
      <w:proofErr w:type="spellStart"/>
      <w:r w:rsidR="00C615B3" w:rsidRPr="00C615B3">
        <w:rPr>
          <w:b/>
          <w:bCs/>
        </w:rPr>
        <w:t>GenerateData</w:t>
      </w:r>
      <w:proofErr w:type="spellEnd"/>
    </w:p>
    <w:p w14:paraId="7DF5E930" w14:textId="77777777" w:rsidR="00A72D5D" w:rsidRPr="00A72D5D" w:rsidRDefault="00A72D5D" w:rsidP="00A72D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75741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A72D5D">
        <w:rPr>
          <w:rFonts w:ascii="Cascadia Mono" w:hAnsi="Cascadia Mono" w:cs="Cascadia Mono"/>
          <w:color w:val="0000FF"/>
          <w:sz w:val="19"/>
          <w:szCs w:val="19"/>
          <w:lang w:val="en-CA"/>
        </w:rPr>
        <w:t>protected</w:t>
      </w:r>
      <w:r w:rsidRPr="00A72D5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A72D5D">
        <w:rPr>
          <w:rFonts w:ascii="Cascadia Mono" w:hAnsi="Cascadia Mono" w:cs="Cascadia Mono"/>
          <w:color w:val="0000FF"/>
          <w:sz w:val="19"/>
          <w:szCs w:val="19"/>
          <w:lang w:val="en-CA"/>
        </w:rPr>
        <w:t>override</w:t>
      </w:r>
      <w:r w:rsidRPr="00A72D5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A72D5D">
        <w:rPr>
          <w:rFonts w:ascii="Cascadia Mono" w:hAnsi="Cascadia Mono" w:cs="Cascadia Mono"/>
          <w:color w:val="0000FF"/>
          <w:sz w:val="19"/>
          <w:szCs w:val="19"/>
          <w:lang w:val="en-CA"/>
        </w:rPr>
        <w:t>void</w:t>
      </w:r>
      <w:r w:rsidRPr="00A72D5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proofErr w:type="gramStart"/>
      <w:r w:rsidRPr="00A72D5D">
        <w:rPr>
          <w:rFonts w:ascii="Cascadia Mono" w:hAnsi="Cascadia Mono" w:cs="Cascadia Mono"/>
          <w:color w:val="000000"/>
          <w:sz w:val="19"/>
          <w:szCs w:val="19"/>
          <w:lang w:val="en-CA"/>
        </w:rPr>
        <w:t>OnModelCreating</w:t>
      </w:r>
      <w:proofErr w:type="spellEnd"/>
      <w:r w:rsidRPr="00A72D5D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proofErr w:type="spellStart"/>
      <w:proofErr w:type="gramEnd"/>
      <w:r w:rsidRPr="00A72D5D">
        <w:rPr>
          <w:rFonts w:ascii="Cascadia Mono" w:hAnsi="Cascadia Mono" w:cs="Cascadia Mono"/>
          <w:color w:val="000000"/>
          <w:sz w:val="19"/>
          <w:szCs w:val="19"/>
          <w:lang w:val="en-CA"/>
        </w:rPr>
        <w:t>ModelBuilder</w:t>
      </w:r>
      <w:proofErr w:type="spellEnd"/>
      <w:r w:rsidRPr="00A72D5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A72D5D">
        <w:rPr>
          <w:rFonts w:ascii="Cascadia Mono" w:hAnsi="Cascadia Mono" w:cs="Cascadia Mono"/>
          <w:color w:val="000000"/>
          <w:sz w:val="19"/>
          <w:szCs w:val="19"/>
          <w:lang w:val="en-CA"/>
        </w:rPr>
        <w:t>modelBuilder</w:t>
      </w:r>
      <w:proofErr w:type="spellEnd"/>
      <w:r w:rsidRPr="00A72D5D">
        <w:rPr>
          <w:rFonts w:ascii="Cascadia Mono" w:hAnsi="Cascadia Mono" w:cs="Cascadia Mono"/>
          <w:color w:val="000000"/>
          <w:sz w:val="19"/>
          <w:szCs w:val="19"/>
          <w:lang w:val="en-CA"/>
        </w:rPr>
        <w:t>)</w:t>
      </w:r>
    </w:p>
    <w:p w14:paraId="5DFFCF5F" w14:textId="77777777" w:rsidR="00A72D5D" w:rsidRPr="00A72D5D" w:rsidRDefault="00A72D5D" w:rsidP="00A72D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72D5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A72D5D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9C34FF2" w14:textId="77777777" w:rsidR="00A72D5D" w:rsidRPr="00A72D5D" w:rsidRDefault="00A72D5D" w:rsidP="00A72D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72D5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A72D5D">
        <w:rPr>
          <w:rFonts w:ascii="Cascadia Mono" w:hAnsi="Cascadia Mono" w:cs="Cascadia Mono"/>
          <w:color w:val="008000"/>
          <w:sz w:val="19"/>
          <w:szCs w:val="19"/>
        </w:rPr>
        <w:t>//Générer des données de départ</w:t>
      </w:r>
    </w:p>
    <w:p w14:paraId="14DEC7FD" w14:textId="77777777" w:rsidR="00A72D5D" w:rsidRPr="00A72D5D" w:rsidRDefault="00A72D5D" w:rsidP="00A72D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72D5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A72D5D">
        <w:rPr>
          <w:rFonts w:ascii="Cascadia Mono" w:hAnsi="Cascadia Mono" w:cs="Cascadia Mono"/>
          <w:color w:val="000000"/>
          <w:sz w:val="19"/>
          <w:szCs w:val="19"/>
        </w:rPr>
        <w:t>modelBuilder.GenerateData</w:t>
      </w:r>
      <w:proofErr w:type="spellEnd"/>
      <w:r w:rsidRPr="00A72D5D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403D6397" w14:textId="41AAFCEB" w:rsidR="00CC5DB6" w:rsidRPr="00364654" w:rsidRDefault="00A72D5D" w:rsidP="00A72D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160" w:line="259" w:lineRule="auto"/>
        <w:ind w:left="360"/>
      </w:pPr>
      <w:r w:rsidRPr="00A72D5D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16AF0D6" w14:textId="4E093DC3" w:rsidR="00873225" w:rsidRDefault="00873225" w:rsidP="001F2EC9">
      <w:pPr>
        <w:pStyle w:val="Paragraphedeliste"/>
        <w:numPr>
          <w:ilvl w:val="0"/>
          <w:numId w:val="6"/>
        </w:numPr>
        <w:spacing w:before="0" w:after="160" w:line="259" w:lineRule="auto"/>
      </w:pPr>
      <w:r>
        <w:t xml:space="preserve">Ajoutez une migration </w:t>
      </w:r>
      <w:proofErr w:type="spellStart"/>
      <w:r w:rsidR="00871055">
        <w:rPr>
          <w:b/>
          <w:bCs/>
        </w:rPr>
        <w:t>SeedZombieZombieTypeWeapon</w:t>
      </w:r>
      <w:proofErr w:type="spellEnd"/>
    </w:p>
    <w:p w14:paraId="0EE18A0F" w14:textId="0CF94223" w:rsidR="00F436E6" w:rsidRPr="00871055" w:rsidRDefault="00F436E6" w:rsidP="001F2EC9">
      <w:pPr>
        <w:pStyle w:val="Paragraphedeliste"/>
        <w:numPr>
          <w:ilvl w:val="0"/>
          <w:numId w:val="6"/>
        </w:numPr>
        <w:spacing w:before="0" w:after="160" w:line="259" w:lineRule="auto"/>
      </w:pPr>
      <w:r>
        <w:t xml:space="preserve">Démarrez l’application : vous devriez voir les données pour </w:t>
      </w:r>
      <w:r>
        <w:rPr>
          <w:i/>
          <w:iCs/>
        </w:rPr>
        <w:t xml:space="preserve">ZombieType, Zombie </w:t>
      </w:r>
      <w:r>
        <w:t xml:space="preserve">et </w:t>
      </w:r>
      <w:r>
        <w:rPr>
          <w:i/>
          <w:iCs/>
        </w:rPr>
        <w:t>Weapon</w:t>
      </w:r>
    </w:p>
    <w:p w14:paraId="543F9E8B" w14:textId="0F309131" w:rsidR="00871055" w:rsidRPr="00F436E6" w:rsidRDefault="000F20BD" w:rsidP="001F2EC9">
      <w:pPr>
        <w:pStyle w:val="Paragraphedeliste"/>
        <w:numPr>
          <w:ilvl w:val="1"/>
          <w:numId w:val="6"/>
        </w:numPr>
        <w:spacing w:before="0" w:after="160" w:line="259" w:lineRule="auto"/>
      </w:pPr>
      <w:r>
        <w:t xml:space="preserve">Non? Avez-vous oublié </w:t>
      </w:r>
      <w:r>
        <w:rPr>
          <w:b/>
          <w:bCs/>
        </w:rPr>
        <w:t>update-</w:t>
      </w:r>
      <w:proofErr w:type="spellStart"/>
      <w:r>
        <w:rPr>
          <w:b/>
          <w:bCs/>
        </w:rPr>
        <w:t>database</w:t>
      </w:r>
      <w:proofErr w:type="spellEnd"/>
      <w:r>
        <w:rPr>
          <w:b/>
          <w:bCs/>
        </w:rPr>
        <w:t>?</w:t>
      </w:r>
    </w:p>
    <w:p w14:paraId="160F349A" w14:textId="77777777" w:rsidR="002404CC" w:rsidRPr="001E50C1" w:rsidRDefault="002404CC" w:rsidP="001F2EC9">
      <w:pPr>
        <w:pStyle w:val="Paragraphedeliste"/>
        <w:numPr>
          <w:ilvl w:val="0"/>
          <w:numId w:val="6"/>
        </w:numPr>
        <w:spacing w:before="0" w:after="160" w:line="259" w:lineRule="auto"/>
      </w:pPr>
      <w:r>
        <w:t>Ouvrez le fichier Data/</w:t>
      </w:r>
      <w:proofErr w:type="spellStart"/>
      <w:r w:rsidRPr="00770441">
        <w:rPr>
          <w:rFonts w:ascii="Cascadia Mono" w:hAnsi="Cascadia Mono" w:cs="Cascadia Mono"/>
          <w:b/>
          <w:bCs/>
          <w:sz w:val="19"/>
          <w:szCs w:val="19"/>
        </w:rPr>
        <w:t>ModelBuilderDataGenerator</w:t>
      </w:r>
      <w:proofErr w:type="spellEnd"/>
    </w:p>
    <w:p w14:paraId="6061BD1A" w14:textId="25BE7D7A" w:rsidR="002404CC" w:rsidRPr="00770441" w:rsidRDefault="002404CC" w:rsidP="001F2EC9">
      <w:pPr>
        <w:pStyle w:val="Paragraphedeliste"/>
        <w:numPr>
          <w:ilvl w:val="0"/>
          <w:numId w:val="6"/>
        </w:numPr>
        <w:spacing w:before="0" w:after="160" w:line="259" w:lineRule="auto"/>
      </w:pPr>
      <w:r w:rsidRPr="00792901">
        <w:t>Consultez le contenu de la classe stati</w:t>
      </w:r>
      <w:r w:rsidR="00830099">
        <w:t>que</w:t>
      </w:r>
    </w:p>
    <w:p w14:paraId="20A08163" w14:textId="4F2E9BE1" w:rsidR="002404CC" w:rsidRDefault="002404CC" w:rsidP="001F2EC9">
      <w:pPr>
        <w:pStyle w:val="Paragraphedeliste"/>
        <w:numPr>
          <w:ilvl w:val="0"/>
          <w:numId w:val="6"/>
        </w:numPr>
        <w:spacing w:before="0" w:after="160" w:line="259" w:lineRule="auto"/>
      </w:pPr>
      <w:r>
        <w:t xml:space="preserve">Dans la Region Weapon, ajoutez un </w:t>
      </w:r>
      <w:r>
        <w:rPr>
          <w:i/>
          <w:iCs/>
        </w:rPr>
        <w:t>Weapon</w:t>
      </w:r>
      <w:r>
        <w:t xml:space="preserve"> de votre c</w:t>
      </w:r>
      <w:r w:rsidR="00C615B3">
        <w:t>r</w:t>
      </w:r>
      <w:r>
        <w:t>u</w:t>
      </w:r>
    </w:p>
    <w:p w14:paraId="1B5544AB" w14:textId="68324078" w:rsidR="000F20BD" w:rsidRPr="00871055" w:rsidRDefault="000F20BD" w:rsidP="001F2EC9">
      <w:pPr>
        <w:pStyle w:val="Paragraphedeliste"/>
        <w:numPr>
          <w:ilvl w:val="0"/>
          <w:numId w:val="6"/>
        </w:numPr>
        <w:spacing w:before="0" w:after="160" w:line="259" w:lineRule="auto"/>
      </w:pPr>
      <w:r>
        <w:t xml:space="preserve">Démarrez l’application : Testez </w:t>
      </w:r>
      <w:r>
        <w:rPr>
          <w:i/>
          <w:iCs/>
        </w:rPr>
        <w:t>Weapon</w:t>
      </w:r>
    </w:p>
    <w:p w14:paraId="31B8D878" w14:textId="1DCC0B9F" w:rsidR="000F20BD" w:rsidRDefault="002104D0" w:rsidP="001F2EC9">
      <w:pPr>
        <w:pStyle w:val="Paragraphedeliste"/>
        <w:numPr>
          <w:ilvl w:val="1"/>
          <w:numId w:val="6"/>
        </w:numPr>
        <w:spacing w:before="0" w:after="160" w:line="259" w:lineRule="auto"/>
      </w:pPr>
      <w:r>
        <w:t xml:space="preserve">Voyez-vous votre </w:t>
      </w:r>
      <w:r>
        <w:rPr>
          <w:i/>
          <w:iCs/>
        </w:rPr>
        <w:t xml:space="preserve">Weapon? </w:t>
      </w:r>
      <w:r>
        <w:t>Non…pourquoi?</w:t>
      </w:r>
    </w:p>
    <w:p w14:paraId="4F671D9A" w14:textId="17E06EB0" w:rsidR="00670D32" w:rsidRPr="00670D32" w:rsidRDefault="00670D32" w:rsidP="00670D32">
      <w:pPr>
        <w:pStyle w:val="Paragraphedeliste"/>
        <w:spacing w:before="0" w:after="160" w:line="259" w:lineRule="auto"/>
        <w:ind w:left="1440"/>
        <w:rPr>
          <w:i/>
          <w:iCs/>
        </w:rPr>
      </w:pPr>
      <w:r>
        <w:t>Parce que cette tech</w:t>
      </w:r>
      <w:r w:rsidR="00830099">
        <w:t>n</w:t>
      </w:r>
      <w:r>
        <w:t xml:space="preserve">ique passe par </w:t>
      </w:r>
      <w:r>
        <w:rPr>
          <w:i/>
          <w:iCs/>
        </w:rPr>
        <w:t>Add-migration</w:t>
      </w:r>
      <w:r w:rsidR="00EC44B3">
        <w:rPr>
          <w:i/>
          <w:iCs/>
        </w:rPr>
        <w:t>, update-</w:t>
      </w:r>
      <w:proofErr w:type="spellStart"/>
      <w:r w:rsidR="00EC44B3">
        <w:rPr>
          <w:i/>
          <w:iCs/>
        </w:rPr>
        <w:t>database</w:t>
      </w:r>
      <w:proofErr w:type="spellEnd"/>
    </w:p>
    <w:p w14:paraId="432FE1A7" w14:textId="3088079D" w:rsidR="00EC44B3" w:rsidRPr="00B02B29" w:rsidRDefault="00EC44B3" w:rsidP="001F2EC9">
      <w:pPr>
        <w:pStyle w:val="Paragraphedeliste"/>
        <w:numPr>
          <w:ilvl w:val="0"/>
          <w:numId w:val="6"/>
        </w:numPr>
        <w:spacing w:before="0" w:after="160" w:line="259" w:lineRule="auto"/>
      </w:pPr>
      <w:r>
        <w:t xml:space="preserve">Ajoutez une migration </w:t>
      </w:r>
      <w:proofErr w:type="spellStart"/>
      <w:r>
        <w:rPr>
          <w:b/>
          <w:bCs/>
        </w:rPr>
        <w:t>SeedMonWeapon</w:t>
      </w:r>
      <w:proofErr w:type="spellEnd"/>
    </w:p>
    <w:p w14:paraId="37B8A37C" w14:textId="3CD2F9BC" w:rsidR="00B02B29" w:rsidRDefault="00B02B29" w:rsidP="001F2EC9">
      <w:pPr>
        <w:pStyle w:val="Paragraphedeliste"/>
        <w:numPr>
          <w:ilvl w:val="0"/>
          <w:numId w:val="6"/>
        </w:numPr>
        <w:spacing w:before="0" w:after="160" w:line="259" w:lineRule="auto"/>
      </w:pPr>
      <w:r>
        <w:t xml:space="preserve">N’oubliez pas </w:t>
      </w:r>
      <w:r>
        <w:rPr>
          <w:i/>
          <w:iCs/>
        </w:rPr>
        <w:t>update-</w:t>
      </w:r>
      <w:proofErr w:type="spellStart"/>
      <w:r>
        <w:rPr>
          <w:i/>
          <w:iCs/>
        </w:rPr>
        <w:t>database</w:t>
      </w:r>
      <w:proofErr w:type="spellEnd"/>
      <w:r>
        <w:rPr>
          <w:i/>
          <w:iCs/>
        </w:rPr>
        <w:t>!</w:t>
      </w:r>
    </w:p>
    <w:p w14:paraId="703ABBDB" w14:textId="77777777" w:rsidR="00EC44B3" w:rsidRPr="00871055" w:rsidRDefault="00EC44B3" w:rsidP="001F2EC9">
      <w:pPr>
        <w:pStyle w:val="Paragraphedeliste"/>
        <w:numPr>
          <w:ilvl w:val="0"/>
          <w:numId w:val="6"/>
        </w:numPr>
        <w:spacing w:before="0" w:after="160" w:line="259" w:lineRule="auto"/>
      </w:pPr>
      <w:r>
        <w:t xml:space="preserve">Démarrez l’application : Testez </w:t>
      </w:r>
      <w:r>
        <w:rPr>
          <w:i/>
          <w:iCs/>
        </w:rPr>
        <w:t>Weapon</w:t>
      </w:r>
    </w:p>
    <w:p w14:paraId="1845B201" w14:textId="24344A0D" w:rsidR="00EC44B3" w:rsidRDefault="00EC44B3" w:rsidP="001F2EC9">
      <w:pPr>
        <w:pStyle w:val="Paragraphedeliste"/>
        <w:numPr>
          <w:ilvl w:val="1"/>
          <w:numId w:val="6"/>
        </w:numPr>
        <w:spacing w:before="0" w:after="160" w:line="259" w:lineRule="auto"/>
      </w:pPr>
      <w:r>
        <w:t xml:space="preserve">Voyez-vous votre </w:t>
      </w:r>
      <w:r>
        <w:rPr>
          <w:i/>
          <w:iCs/>
        </w:rPr>
        <w:t xml:space="preserve">Weapon? </w:t>
      </w:r>
      <w:r>
        <w:t xml:space="preserve">Oui, </w:t>
      </w:r>
      <w:proofErr w:type="spellStart"/>
      <w:r>
        <w:t>yé</w:t>
      </w:r>
      <w:proofErr w:type="spellEnd"/>
      <w:r>
        <w:t>!</w:t>
      </w:r>
    </w:p>
    <w:p w14:paraId="6FA780A0" w14:textId="77777777" w:rsidR="009354E7" w:rsidRDefault="009354E7" w:rsidP="000E7516"/>
    <w:p w14:paraId="511273BB" w14:textId="77777777" w:rsidR="00802A87" w:rsidRPr="00802A87" w:rsidRDefault="00802A87" w:rsidP="00802A87">
      <w:pPr>
        <w:pStyle w:val="Titre2"/>
      </w:pPr>
      <w:r w:rsidRPr="00802A87">
        <w:t xml:space="preserve">Commentaires et validation (Commit) des changements dans le code </w:t>
      </w:r>
    </w:p>
    <w:p w14:paraId="4BEEB5AF" w14:textId="50D3120B" w:rsidR="00802A87" w:rsidRPr="00802A87" w:rsidRDefault="00802A87" w:rsidP="001F2EC9">
      <w:pPr>
        <w:pStyle w:val="Paragraphedeliste"/>
        <w:numPr>
          <w:ilvl w:val="0"/>
          <w:numId w:val="5"/>
        </w:numPr>
        <w:spacing w:before="0" w:after="160" w:line="259" w:lineRule="auto"/>
      </w:pPr>
      <w:r w:rsidRPr="00802A87">
        <w:t xml:space="preserve">Dans </w:t>
      </w:r>
      <w:r w:rsidR="00283295">
        <w:t>Fork</w:t>
      </w:r>
      <w:r w:rsidRPr="00802A87">
        <w:t>, assurez-vous d'être dans le bon dossier/repo</w:t>
      </w:r>
    </w:p>
    <w:p w14:paraId="1FBCD1DE" w14:textId="3527703D" w:rsidR="00802A87" w:rsidRPr="00802A87" w:rsidRDefault="00802A87" w:rsidP="001F2EC9">
      <w:pPr>
        <w:pStyle w:val="Paragraphedeliste"/>
        <w:numPr>
          <w:ilvl w:val="0"/>
          <w:numId w:val="5"/>
        </w:numPr>
        <w:spacing w:before="0" w:after="160" w:line="259" w:lineRule="auto"/>
      </w:pPr>
      <w:r w:rsidRPr="00802A87">
        <w:t xml:space="preserve">Cliquez sur </w:t>
      </w:r>
      <w:r w:rsidR="00283295">
        <w:rPr>
          <w:b/>
          <w:bCs/>
        </w:rPr>
        <w:t>Local</w:t>
      </w:r>
      <w:r w:rsidRPr="00802A87">
        <w:rPr>
          <w:b/>
          <w:bCs/>
        </w:rPr>
        <w:t xml:space="preserve"> changes</w:t>
      </w:r>
    </w:p>
    <w:p w14:paraId="29CBFC94" w14:textId="59F12FC9" w:rsidR="00802A87" w:rsidRPr="00802A87" w:rsidRDefault="00802A87" w:rsidP="001F2EC9">
      <w:pPr>
        <w:pStyle w:val="Paragraphedeliste"/>
        <w:numPr>
          <w:ilvl w:val="0"/>
          <w:numId w:val="5"/>
        </w:numPr>
        <w:spacing w:before="0" w:after="160" w:line="259" w:lineRule="auto"/>
      </w:pPr>
      <w:r w:rsidRPr="00802A87">
        <w:t>Validez les modification</w:t>
      </w:r>
      <w:r w:rsidR="00283295">
        <w:t xml:space="preserve">s et déplacez les fichiers vers la section </w:t>
      </w:r>
      <w:proofErr w:type="spellStart"/>
      <w:r w:rsidR="00283295" w:rsidRPr="00283295">
        <w:rPr>
          <w:b/>
          <w:bCs/>
        </w:rPr>
        <w:t>Staged</w:t>
      </w:r>
      <w:proofErr w:type="spellEnd"/>
    </w:p>
    <w:p w14:paraId="11A585D2" w14:textId="1B5FB4F0" w:rsidR="00802A87" w:rsidRPr="00802A87" w:rsidRDefault="00802A87" w:rsidP="001F2EC9">
      <w:pPr>
        <w:pStyle w:val="Paragraphedeliste"/>
        <w:numPr>
          <w:ilvl w:val="0"/>
          <w:numId w:val="5"/>
        </w:numPr>
        <w:spacing w:before="0" w:after="160" w:line="259" w:lineRule="auto"/>
      </w:pPr>
      <w:r w:rsidRPr="00802A87">
        <w:t>Commentez en respectant les standards proposés</w:t>
      </w:r>
      <w:r w:rsidR="00283295">
        <w:t xml:space="preserve"> </w:t>
      </w:r>
      <w:r w:rsidRPr="00802A87">
        <w:t>:</w:t>
      </w:r>
    </w:p>
    <w:p w14:paraId="160B8AC7" w14:textId="4DCAAF74" w:rsidR="00802A87" w:rsidRPr="00802A87" w:rsidRDefault="00802A87" w:rsidP="001F2EC9">
      <w:pPr>
        <w:pStyle w:val="Paragraphedeliste"/>
        <w:numPr>
          <w:ilvl w:val="1"/>
          <w:numId w:val="5"/>
        </w:numPr>
        <w:spacing w:before="0" w:after="160" w:line="259" w:lineRule="auto"/>
        <w:rPr>
          <w:lang w:val="en-CA"/>
        </w:rPr>
      </w:pPr>
      <w:r w:rsidRPr="00802A87">
        <w:rPr>
          <w:b/>
          <w:bCs/>
          <w:lang w:val="en-CA"/>
        </w:rPr>
        <w:t>Summary</w:t>
      </w:r>
      <w:r w:rsidRPr="00802A87">
        <w:rPr>
          <w:lang w:val="en-CA"/>
        </w:rPr>
        <w:t xml:space="preserve">: FCT Seed Zombie </w:t>
      </w:r>
      <w:proofErr w:type="spellStart"/>
      <w:r>
        <w:rPr>
          <w:lang w:val="en-CA"/>
        </w:rPr>
        <w:t>ZombieType</w:t>
      </w:r>
      <w:proofErr w:type="spellEnd"/>
      <w:r>
        <w:rPr>
          <w:lang w:val="en-CA"/>
        </w:rPr>
        <w:t xml:space="preserve"> et Weapon</w:t>
      </w:r>
    </w:p>
    <w:p w14:paraId="53D7C4B1" w14:textId="31CD4F9F" w:rsidR="00802A87" w:rsidRPr="00802A87" w:rsidRDefault="00802A87" w:rsidP="001F2EC9">
      <w:pPr>
        <w:pStyle w:val="Paragraphedeliste"/>
        <w:numPr>
          <w:ilvl w:val="1"/>
          <w:numId w:val="5"/>
        </w:numPr>
        <w:spacing w:before="0" w:after="160" w:line="259" w:lineRule="auto"/>
      </w:pPr>
      <w:r w:rsidRPr="00802A87">
        <w:rPr>
          <w:b/>
          <w:bCs/>
        </w:rPr>
        <w:t>Description</w:t>
      </w:r>
      <w:r w:rsidRPr="00802A87">
        <w:t xml:space="preserve">: Création </w:t>
      </w:r>
      <w:r>
        <w:t>données de départ pour Zombie</w:t>
      </w:r>
      <w:r w:rsidR="006564D9">
        <w:t>,</w:t>
      </w:r>
      <w:r>
        <w:t xml:space="preserve"> ZombieType et Weapon</w:t>
      </w:r>
    </w:p>
    <w:p w14:paraId="17A19052" w14:textId="77777777" w:rsidR="00802A87" w:rsidRPr="00802A87" w:rsidRDefault="00802A87" w:rsidP="001F2EC9">
      <w:pPr>
        <w:pStyle w:val="Paragraphedeliste"/>
        <w:numPr>
          <w:ilvl w:val="0"/>
          <w:numId w:val="5"/>
        </w:numPr>
        <w:spacing w:before="0" w:after="160" w:line="259" w:lineRule="auto"/>
      </w:pPr>
      <w:r w:rsidRPr="00802A87">
        <w:t xml:space="preserve">Cliquez sur </w:t>
      </w:r>
      <w:r w:rsidRPr="00802A87">
        <w:rPr>
          <w:b/>
          <w:bCs/>
        </w:rPr>
        <w:t>Commit</w:t>
      </w:r>
    </w:p>
    <w:p w14:paraId="2C2A6159" w14:textId="77777777" w:rsidR="00802A87" w:rsidRPr="00802A87" w:rsidRDefault="00802A87" w:rsidP="001F2EC9">
      <w:pPr>
        <w:pStyle w:val="Paragraphedeliste"/>
        <w:numPr>
          <w:ilvl w:val="0"/>
          <w:numId w:val="5"/>
        </w:numPr>
        <w:spacing w:before="0" w:after="160" w:line="259" w:lineRule="auto"/>
      </w:pPr>
      <w:r w:rsidRPr="00802A87">
        <w:t xml:space="preserve">"Poussez" </w:t>
      </w:r>
      <w:r w:rsidRPr="00802A87">
        <w:rPr>
          <w:b/>
          <w:bCs/>
        </w:rPr>
        <w:t>Push</w:t>
      </w:r>
      <w:r w:rsidRPr="00802A87">
        <w:t xml:space="preserve"> les modifications sur le repo en ligne </w:t>
      </w:r>
      <w:proofErr w:type="spellStart"/>
      <w:r w:rsidRPr="00802A87">
        <w:rPr>
          <w:b/>
          <w:bCs/>
        </w:rPr>
        <w:t>Remote</w:t>
      </w:r>
      <w:proofErr w:type="spellEnd"/>
      <w:r w:rsidRPr="00802A87">
        <w:t xml:space="preserve">: cliquez sur </w:t>
      </w:r>
      <w:r w:rsidRPr="00802A87">
        <w:rPr>
          <w:noProof/>
        </w:rPr>
        <w:drawing>
          <wp:inline distT="0" distB="0" distL="0" distR="0" wp14:anchorId="70E558B7" wp14:editId="298945F7">
            <wp:extent cx="232486" cy="311742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FABA" w14:textId="77777777" w:rsidR="00802A87" w:rsidRDefault="00802A87" w:rsidP="000E7516"/>
    <w:p w14:paraId="71921395" w14:textId="77777777" w:rsidR="00EC44B3" w:rsidRDefault="00EC44B3" w:rsidP="000E7516"/>
    <w:p w14:paraId="3BD70854" w14:textId="77777777" w:rsidR="006C7B61" w:rsidRDefault="006C7B61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678B0F52" w14:textId="28576554" w:rsidR="00470EFC" w:rsidRDefault="00A279BB" w:rsidP="00470EFC">
      <w:pPr>
        <w:pStyle w:val="Titre1"/>
      </w:pPr>
      <w:r>
        <w:lastRenderedPageBreak/>
        <w:t>Ajout de fonctionnalités sur Zombie</w:t>
      </w:r>
    </w:p>
    <w:p w14:paraId="4AEEE8C7" w14:textId="4BF0E69D" w:rsidR="00031022" w:rsidRDefault="00031022" w:rsidP="001F2EC9">
      <w:pPr>
        <w:pStyle w:val="Paragraphedeliste"/>
        <w:numPr>
          <w:ilvl w:val="0"/>
          <w:numId w:val="13"/>
        </w:numPr>
      </w:pPr>
      <w:r>
        <w:t>Allez consulte</w:t>
      </w:r>
      <w:r w:rsidR="00830099">
        <w:t>r</w:t>
      </w:r>
      <w:r>
        <w:t xml:space="preserve"> les classes du modèle : Z</w:t>
      </w:r>
      <w:r w:rsidR="009A3807">
        <w:t>o</w:t>
      </w:r>
      <w:r>
        <w:t xml:space="preserve">mbie, ZombieType, </w:t>
      </w:r>
      <w:proofErr w:type="spellStart"/>
      <w:r>
        <w:t>HuntingLog</w:t>
      </w:r>
      <w:proofErr w:type="spellEnd"/>
    </w:p>
    <w:p w14:paraId="78908247" w14:textId="37549481" w:rsidR="00031022" w:rsidRDefault="00031022" w:rsidP="001F2EC9">
      <w:pPr>
        <w:pStyle w:val="Paragraphedeliste"/>
        <w:numPr>
          <w:ilvl w:val="0"/>
          <w:numId w:val="13"/>
        </w:numPr>
      </w:pPr>
      <w:r>
        <w:t>Remarquez la décoration, l’annotation</w:t>
      </w:r>
      <w:r w:rsidR="00830099">
        <w:t xml:space="preserve"> </w:t>
      </w:r>
      <w:r w:rsidRPr="00031022">
        <w:t>[</w:t>
      </w:r>
      <w:proofErr w:type="spellStart"/>
      <w:r w:rsidRPr="00031022">
        <w:t>ValidateNever</w:t>
      </w:r>
      <w:proofErr w:type="spellEnd"/>
      <w:r w:rsidRPr="00031022">
        <w:t>]</w:t>
      </w:r>
      <w:r>
        <w:t xml:space="preserve"> au-dessus des propriétés de navigation :</w:t>
      </w:r>
    </w:p>
    <w:p w14:paraId="4544F101" w14:textId="446929E5" w:rsidR="00031022" w:rsidRDefault="00031022" w:rsidP="00031022">
      <w:pPr>
        <w:ind w:left="360"/>
      </w:pPr>
      <w:r>
        <w:t xml:space="preserve">Pourquoi cette annotation? Pour éviter </w:t>
      </w:r>
      <w:r w:rsidR="00620E80">
        <w:t>le</w:t>
      </w:r>
      <w:r w:rsidR="003E01DD">
        <w:t>s erreurs de validation du modèle.</w:t>
      </w:r>
    </w:p>
    <w:p w14:paraId="5CD79E6B" w14:textId="2CE43C6D" w:rsidR="00470EFC" w:rsidRDefault="00DF5502" w:rsidP="00470EFC">
      <w:pPr>
        <w:pStyle w:val="Titre2"/>
      </w:pPr>
      <w:r>
        <w:t xml:space="preserve">Ajout du TypeName dans </w:t>
      </w:r>
      <w:r w:rsidR="00EA6BF3">
        <w:t>l’index</w:t>
      </w:r>
    </w:p>
    <w:p w14:paraId="3FF8B748" w14:textId="5858D05F" w:rsidR="00EA6BF3" w:rsidRPr="00A2785A" w:rsidRDefault="00EA49BF" w:rsidP="001F2EC9">
      <w:pPr>
        <w:pStyle w:val="Paragraphedeliste"/>
        <w:numPr>
          <w:ilvl w:val="0"/>
          <w:numId w:val="7"/>
        </w:numPr>
      </w:pPr>
      <w:r>
        <w:t xml:space="preserve">Ouvrez le </w:t>
      </w:r>
      <w:r w:rsidR="009A3807">
        <w:t>Contrôleur</w:t>
      </w:r>
      <w:r>
        <w:t xml:space="preserve"> </w:t>
      </w:r>
      <w:proofErr w:type="spellStart"/>
      <w:r>
        <w:rPr>
          <w:b/>
          <w:bCs/>
        </w:rPr>
        <w:t>Zombie</w:t>
      </w:r>
      <w:r w:rsidR="009A3807">
        <w:rPr>
          <w:b/>
          <w:bCs/>
        </w:rPr>
        <w:t>Controller</w:t>
      </w:r>
      <w:proofErr w:type="spellEnd"/>
    </w:p>
    <w:p w14:paraId="49E9677F" w14:textId="4B1B69DA" w:rsidR="003D4135" w:rsidRDefault="003D4135" w:rsidP="001F2EC9">
      <w:pPr>
        <w:pStyle w:val="Paragraphedeliste"/>
        <w:numPr>
          <w:ilvl w:val="0"/>
          <w:numId w:val="7"/>
        </w:numPr>
      </w:pPr>
      <w:r>
        <w:t xml:space="preserve">Mettez un point d’arrêt </w:t>
      </w:r>
      <w:r w:rsidR="009B3CC9">
        <w:t xml:space="preserve">sur la </w:t>
      </w:r>
      <w:r w:rsidR="006C7B61">
        <w:t>dernière ligne de la fonction Index.</w:t>
      </w:r>
    </w:p>
    <w:p w14:paraId="47013CB8" w14:textId="7566D384" w:rsidR="006C7B61" w:rsidRDefault="006C7B61" w:rsidP="006C7B61">
      <w:pPr>
        <w:pStyle w:val="Paragraphedeliste"/>
      </w:pPr>
      <w:r w:rsidRPr="006C7B61">
        <w:rPr>
          <w:noProof/>
        </w:rPr>
        <w:drawing>
          <wp:inline distT="0" distB="0" distL="0" distR="0" wp14:anchorId="04CD5C81" wp14:editId="322110D4">
            <wp:extent cx="4334947" cy="833933"/>
            <wp:effectExtent l="0" t="0" r="8890" b="4445"/>
            <wp:docPr id="11" name="Image 11" descr="Une image contenant texte, Logiciel multimédia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Une image contenant texte, Logiciel multimédia, logiciel, Polic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519" cy="84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59D5" w14:textId="77777777" w:rsidR="009A3807" w:rsidRPr="009C3FB8" w:rsidRDefault="009A3807" w:rsidP="009A3807">
      <w:pPr>
        <w:pStyle w:val="Paragraphedeliste"/>
      </w:pPr>
    </w:p>
    <w:p w14:paraId="5CF3E053" w14:textId="10D64BEC" w:rsidR="009C3FB8" w:rsidRDefault="009C3FB8" w:rsidP="001F2EC9">
      <w:pPr>
        <w:pStyle w:val="Paragraphedeliste"/>
        <w:numPr>
          <w:ilvl w:val="0"/>
          <w:numId w:val="7"/>
        </w:numPr>
      </w:pPr>
      <w:r>
        <w:t>Démarrez l’application pour tester</w:t>
      </w:r>
      <w:r w:rsidR="00FA6EB0">
        <w:t xml:space="preserve"> Zombie/Index</w:t>
      </w:r>
    </w:p>
    <w:p w14:paraId="017190A1" w14:textId="7A79287D" w:rsidR="00FA6EB0" w:rsidRDefault="00FA6EB0" w:rsidP="001F2EC9">
      <w:pPr>
        <w:pStyle w:val="Paragraphedeliste"/>
        <w:numPr>
          <w:ilvl w:val="0"/>
          <w:numId w:val="7"/>
        </w:numPr>
      </w:pPr>
      <w:r>
        <w:t xml:space="preserve">Allez vérifier le contenu d’un zombie de la liste. Remarquez que ZombieType est </w:t>
      </w:r>
      <w:proofErr w:type="spellStart"/>
      <w:r>
        <w:t>null</w:t>
      </w:r>
      <w:proofErr w:type="spellEnd"/>
      <w:r>
        <w:t xml:space="preserve">. </w:t>
      </w:r>
    </w:p>
    <w:p w14:paraId="3CDF77CE" w14:textId="6A2774A8" w:rsidR="00DA7B83" w:rsidRDefault="00DA7B83" w:rsidP="00DA7B83">
      <w:pPr>
        <w:jc w:val="center"/>
      </w:pPr>
      <w:r>
        <w:rPr>
          <w:noProof/>
        </w:rPr>
        <w:drawing>
          <wp:inline distT="0" distB="0" distL="0" distR="0" wp14:anchorId="06B3500A" wp14:editId="28123E8A">
            <wp:extent cx="1719192" cy="1339295"/>
            <wp:effectExtent l="0" t="0" r="0" b="0"/>
            <wp:docPr id="1" name="Image 1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Police, logiciel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9192" cy="133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E770" w14:textId="3519C373" w:rsidR="00FA4D40" w:rsidRDefault="00FA4D40" w:rsidP="001F2EC9">
      <w:pPr>
        <w:pStyle w:val="Paragraphedeliste"/>
        <w:numPr>
          <w:ilvl w:val="0"/>
          <w:numId w:val="7"/>
        </w:numPr>
      </w:pPr>
      <w:r>
        <w:t>Arrêtez l’application</w:t>
      </w:r>
    </w:p>
    <w:p w14:paraId="7CC0D539" w14:textId="2005899B" w:rsidR="009C3FB8" w:rsidRDefault="009C3FB8" w:rsidP="001F2EC9">
      <w:pPr>
        <w:pStyle w:val="Paragraphedeliste"/>
        <w:numPr>
          <w:ilvl w:val="0"/>
          <w:numId w:val="7"/>
        </w:numPr>
      </w:pPr>
      <w:r>
        <w:t xml:space="preserve">Modifiez le code afin d’afficher </w:t>
      </w:r>
      <w:r w:rsidR="00C10CE1">
        <w:t xml:space="preserve">le </w:t>
      </w:r>
      <w:proofErr w:type="spellStart"/>
      <w:r w:rsidR="00FA4D40" w:rsidRPr="00FA4D40">
        <w:rPr>
          <w:b/>
          <w:bCs/>
        </w:rPr>
        <w:t>Type</w:t>
      </w:r>
      <w:r w:rsidR="00C10CE1" w:rsidRPr="00FA4D40">
        <w:rPr>
          <w:b/>
          <w:bCs/>
        </w:rPr>
        <w:t>Name</w:t>
      </w:r>
      <w:proofErr w:type="spellEnd"/>
      <w:r>
        <w:t xml:space="preserve"> </w:t>
      </w:r>
      <w:r w:rsidR="000D5254">
        <w:t xml:space="preserve">du ZombieType </w:t>
      </w:r>
      <w:r>
        <w:t>dans l’index</w:t>
      </w:r>
    </w:p>
    <w:p w14:paraId="0E101F30" w14:textId="7733F41D" w:rsidR="000F2AF7" w:rsidRDefault="00B717A8" w:rsidP="000F2AF7">
      <w:r>
        <w:t xml:space="preserve">N’oubliez pas de faire le </w:t>
      </w:r>
      <w:proofErr w:type="spellStart"/>
      <w:r>
        <w:t>Include</w:t>
      </w:r>
      <w:proofErr w:type="spellEnd"/>
      <w:r>
        <w:t xml:space="preserve"> nécessaire pour le </w:t>
      </w:r>
      <w:proofErr w:type="spellStart"/>
      <w:r>
        <w:t>loading</w:t>
      </w:r>
      <w:proofErr w:type="spellEnd"/>
      <w:r>
        <w:t xml:space="preserve"> de la propriété ZombieType</w:t>
      </w:r>
      <w:r w:rsidR="000F2AF7">
        <w:t>.</w:t>
      </w:r>
    </w:p>
    <w:p w14:paraId="24194D36" w14:textId="12B803EF" w:rsidR="006577D5" w:rsidRPr="000F2AF7" w:rsidRDefault="006577D5" w:rsidP="009B4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</w:rPr>
      </w:pPr>
      <w:r w:rsidRPr="000F2AF7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List&lt;Zombie&gt; </w:t>
      </w:r>
      <w:proofErr w:type="spellStart"/>
      <w:r w:rsidRPr="000F2AF7">
        <w:rPr>
          <w:rFonts w:ascii="Cascadia Mono" w:hAnsi="Cascadia Mono" w:cs="Cascadia Mono"/>
          <w:color w:val="FFE599" w:themeColor="accent4" w:themeTint="66"/>
          <w:sz w:val="19"/>
          <w:szCs w:val="19"/>
        </w:rPr>
        <w:t>zombiesList</w:t>
      </w:r>
      <w:proofErr w:type="spellEnd"/>
      <w:r w:rsidRPr="000F2AF7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 = _</w:t>
      </w:r>
      <w:proofErr w:type="spellStart"/>
      <w:proofErr w:type="gramStart"/>
      <w:r w:rsidRPr="000F2AF7">
        <w:rPr>
          <w:rFonts w:ascii="Cascadia Mono" w:hAnsi="Cascadia Mono" w:cs="Cascadia Mono"/>
          <w:color w:val="FFE599" w:themeColor="accent4" w:themeTint="66"/>
          <w:sz w:val="19"/>
          <w:szCs w:val="19"/>
        </w:rPr>
        <w:t>baseDonnees.Zombies.Include</w:t>
      </w:r>
      <w:proofErr w:type="spellEnd"/>
      <w:proofErr w:type="gramEnd"/>
      <w:r w:rsidRPr="000F2AF7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(z =&gt; </w:t>
      </w:r>
      <w:proofErr w:type="spellStart"/>
      <w:proofErr w:type="gramStart"/>
      <w:r w:rsidRPr="000F2AF7">
        <w:rPr>
          <w:rFonts w:ascii="Cascadia Mono" w:hAnsi="Cascadia Mono" w:cs="Cascadia Mono"/>
          <w:color w:val="FFE599" w:themeColor="accent4" w:themeTint="66"/>
          <w:sz w:val="19"/>
          <w:szCs w:val="19"/>
        </w:rPr>
        <w:t>z.ZombieType</w:t>
      </w:r>
      <w:proofErr w:type="spellEnd"/>
      <w:r w:rsidRPr="000F2AF7">
        <w:rPr>
          <w:rFonts w:ascii="Cascadia Mono" w:hAnsi="Cascadia Mono" w:cs="Cascadia Mono"/>
          <w:color w:val="FFE599" w:themeColor="accent4" w:themeTint="66"/>
          <w:sz w:val="19"/>
          <w:szCs w:val="19"/>
        </w:rPr>
        <w:t>).</w:t>
      </w:r>
      <w:proofErr w:type="spellStart"/>
      <w:r w:rsidRPr="000F2AF7">
        <w:rPr>
          <w:rFonts w:ascii="Cascadia Mono" w:hAnsi="Cascadia Mono" w:cs="Cascadia Mono"/>
          <w:color w:val="FFE599" w:themeColor="accent4" w:themeTint="66"/>
          <w:sz w:val="19"/>
          <w:szCs w:val="19"/>
        </w:rPr>
        <w:t>ToList</w:t>
      </w:r>
      <w:proofErr w:type="spellEnd"/>
      <w:proofErr w:type="gramEnd"/>
      <w:r w:rsidRPr="000F2AF7">
        <w:rPr>
          <w:rFonts w:ascii="Cascadia Mono" w:hAnsi="Cascadia Mono" w:cs="Cascadia Mono"/>
          <w:color w:val="FFE599" w:themeColor="accent4" w:themeTint="66"/>
          <w:sz w:val="19"/>
          <w:szCs w:val="19"/>
        </w:rPr>
        <w:t>();</w:t>
      </w:r>
    </w:p>
    <w:p w14:paraId="113E02AA" w14:textId="77777777" w:rsidR="006577D5" w:rsidRDefault="006577D5" w:rsidP="001F2EC9">
      <w:pPr>
        <w:pStyle w:val="Paragraphedeliste"/>
        <w:numPr>
          <w:ilvl w:val="0"/>
          <w:numId w:val="7"/>
        </w:numPr>
      </w:pPr>
      <w:r>
        <w:t>Démarrez l’application pour tester Zombie/Index</w:t>
      </w:r>
    </w:p>
    <w:p w14:paraId="12F8DCD2" w14:textId="676FC5D3" w:rsidR="006577D5" w:rsidRDefault="006577D5" w:rsidP="001F2EC9">
      <w:pPr>
        <w:pStyle w:val="Paragraphedeliste"/>
        <w:numPr>
          <w:ilvl w:val="0"/>
          <w:numId w:val="7"/>
        </w:numPr>
      </w:pPr>
      <w:r>
        <w:t>Allez vérifier le contenu d’un zombie de la liste</w:t>
      </w:r>
      <w:r w:rsidR="000D5254">
        <w:t xml:space="preserve"> avec votre </w:t>
      </w:r>
      <w:proofErr w:type="spellStart"/>
      <w:r w:rsidR="000D5254">
        <w:t>breakpoint</w:t>
      </w:r>
      <w:proofErr w:type="spellEnd"/>
      <w:r>
        <w:t>. Remarquez que ZombieType</w:t>
      </w:r>
      <w:r w:rsidR="00CF788D">
        <w:t xml:space="preserve"> n’est plus </w:t>
      </w:r>
      <w:proofErr w:type="spellStart"/>
      <w:r w:rsidR="00CF788D">
        <w:t>null</w:t>
      </w:r>
      <w:proofErr w:type="spellEnd"/>
      <w:r>
        <w:t xml:space="preserve">. </w:t>
      </w:r>
    </w:p>
    <w:p w14:paraId="5B95A863" w14:textId="77777777" w:rsidR="00BF55DB" w:rsidRDefault="00BF55DB" w:rsidP="001F2EC9">
      <w:pPr>
        <w:pStyle w:val="Paragraphedeliste"/>
        <w:numPr>
          <w:ilvl w:val="0"/>
          <w:numId w:val="7"/>
        </w:numPr>
      </w:pPr>
      <w:r>
        <w:t>Arrêtez l’application</w:t>
      </w:r>
    </w:p>
    <w:p w14:paraId="48D62D53" w14:textId="5BC19805" w:rsidR="00BF55DB" w:rsidRDefault="00BF55DB" w:rsidP="001F2EC9">
      <w:pPr>
        <w:pStyle w:val="Paragraphedeliste"/>
        <w:numPr>
          <w:ilvl w:val="0"/>
          <w:numId w:val="7"/>
        </w:numPr>
      </w:pPr>
      <w:r>
        <w:t>Enlevez le point d’arrêt</w:t>
      </w:r>
    </w:p>
    <w:p w14:paraId="64B58322" w14:textId="57DD9328" w:rsidR="00062E8B" w:rsidRPr="001C6BAB" w:rsidRDefault="001C6BAB" w:rsidP="001F2EC9">
      <w:pPr>
        <w:pStyle w:val="Paragraphedeliste"/>
        <w:numPr>
          <w:ilvl w:val="0"/>
          <w:numId w:val="7"/>
        </w:numPr>
      </w:pPr>
      <w:r>
        <w:t xml:space="preserve">Ouvrez la View </w:t>
      </w:r>
      <w:r>
        <w:rPr>
          <w:b/>
          <w:bCs/>
        </w:rPr>
        <w:t>Zombie/Index</w:t>
      </w:r>
    </w:p>
    <w:p w14:paraId="5B2FB4CF" w14:textId="75B3C05E" w:rsidR="001C6BAB" w:rsidRPr="000C0C60" w:rsidRDefault="001C6BAB" w:rsidP="001F2EC9">
      <w:pPr>
        <w:pStyle w:val="Paragraphedeliste"/>
        <w:numPr>
          <w:ilvl w:val="0"/>
          <w:numId w:val="7"/>
        </w:numPr>
      </w:pPr>
      <w:r>
        <w:t xml:space="preserve">Ajoutez le </w:t>
      </w:r>
      <w:proofErr w:type="spellStart"/>
      <w:r w:rsidRPr="00BF55DB">
        <w:rPr>
          <w:b/>
          <w:bCs/>
        </w:rPr>
        <w:t>TypeName</w:t>
      </w:r>
      <w:proofErr w:type="spellEnd"/>
      <w:r w:rsidR="00BF55DB">
        <w:t xml:space="preserve"> écrit en vert (</w:t>
      </w:r>
      <w:proofErr w:type="spellStart"/>
      <w:r w:rsidR="00BF55DB">
        <w:t>text-success</w:t>
      </w:r>
      <w:proofErr w:type="spellEnd"/>
      <w:r w:rsidR="00BF55DB">
        <w:t xml:space="preserve">), mettez-le dans un H5 après le </w:t>
      </w:r>
      <w:r w:rsidR="00BF55DB" w:rsidRPr="00BF55DB">
        <w:rPr>
          <w:b/>
          <w:bCs/>
        </w:rPr>
        <w:t>Point</w:t>
      </w:r>
    </w:p>
    <w:p w14:paraId="514DBCBF" w14:textId="210A155F" w:rsidR="000C0C60" w:rsidRDefault="000C0C60" w:rsidP="000C0C60">
      <w:r>
        <w:t>Ça devrait donner :</w:t>
      </w:r>
    </w:p>
    <w:p w14:paraId="72A515D4" w14:textId="117FFA7F" w:rsidR="003D4135" w:rsidRDefault="00651DBC" w:rsidP="006577D5">
      <w:r w:rsidRPr="00651DBC">
        <w:rPr>
          <w:noProof/>
        </w:rPr>
        <w:lastRenderedPageBreak/>
        <w:drawing>
          <wp:inline distT="0" distB="0" distL="0" distR="0" wp14:anchorId="75B98DE9" wp14:editId="40FED4D7">
            <wp:extent cx="5337544" cy="2333587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3556" cy="233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C091" w14:textId="50968E6C" w:rsidR="008A6E54" w:rsidRDefault="008A6E54" w:rsidP="008A6E54">
      <w:r>
        <w:t>Pas certain, ça ne fonctionne pas? découvrez la réponse en mettant le texte ci-dessous en noir.</w:t>
      </w:r>
    </w:p>
    <w:p w14:paraId="178CC517" w14:textId="77777777" w:rsidR="006E1D8F" w:rsidRPr="006E1D8F" w:rsidRDefault="006E1D8F" w:rsidP="006E1D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6E1D8F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&lt;h5&gt; @</w:t>
      </w:r>
      <w:proofErr w:type="gramStart"/>
      <w:r w:rsidRPr="006E1D8F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item.Point</w:t>
      </w:r>
      <w:proofErr w:type="gramEnd"/>
      <w:r w:rsidRPr="006E1D8F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&lt;/h5&gt;</w:t>
      </w:r>
    </w:p>
    <w:p w14:paraId="0E71B9D5" w14:textId="78D7EB63" w:rsidR="006E1D8F" w:rsidRPr="006E1D8F" w:rsidRDefault="006E1D8F" w:rsidP="006E1D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</w:pPr>
      <w:r w:rsidRPr="006E1D8F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&lt;h5 class ="text-success"&gt; @</w:t>
      </w:r>
      <w:proofErr w:type="gramStart"/>
      <w:r w:rsidRPr="006E1D8F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>item.ZombieType.TypeName</w:t>
      </w:r>
      <w:proofErr w:type="gramEnd"/>
      <w:r w:rsidRPr="006E1D8F">
        <w:rPr>
          <w:rFonts w:ascii="Cascadia Mono" w:hAnsi="Cascadia Mono" w:cs="Cascadia Mono"/>
          <w:color w:val="FFE599" w:themeColor="accent4" w:themeTint="66"/>
          <w:sz w:val="19"/>
          <w:szCs w:val="19"/>
          <w:lang w:val="en-CA"/>
        </w:rPr>
        <w:t xml:space="preserve"> &lt;/h5&gt;</w:t>
      </w:r>
    </w:p>
    <w:p w14:paraId="1FF1F874" w14:textId="77777777" w:rsidR="000C3C8E" w:rsidRPr="00975741" w:rsidRDefault="000C3C8E">
      <w:pPr>
        <w:rPr>
          <w:lang w:val="en-CA"/>
        </w:rPr>
      </w:pPr>
    </w:p>
    <w:p w14:paraId="74F1D6F9" w14:textId="04602F23" w:rsidR="00DF5502" w:rsidRDefault="00DF5502" w:rsidP="00DF5502">
      <w:pPr>
        <w:pStyle w:val="Titre2"/>
      </w:pPr>
      <w:r>
        <w:t>Modification du tri dans l’index</w:t>
      </w:r>
    </w:p>
    <w:p w14:paraId="7CD0F70E" w14:textId="75F43AD8" w:rsidR="00DF5502" w:rsidRPr="00A2785A" w:rsidRDefault="00DF5502" w:rsidP="001F2EC9">
      <w:pPr>
        <w:pStyle w:val="Paragraphedeliste"/>
        <w:numPr>
          <w:ilvl w:val="0"/>
          <w:numId w:val="10"/>
        </w:numPr>
      </w:pPr>
      <w:r>
        <w:t xml:space="preserve">Ouvrez le </w:t>
      </w:r>
      <w:r w:rsidR="000D5254">
        <w:t>Contrôleur</w:t>
      </w:r>
      <w:r>
        <w:t xml:space="preserve"> </w:t>
      </w:r>
      <w:proofErr w:type="spellStart"/>
      <w:r>
        <w:rPr>
          <w:b/>
          <w:bCs/>
        </w:rPr>
        <w:t>Zombie</w:t>
      </w:r>
      <w:r w:rsidR="000D5254">
        <w:rPr>
          <w:b/>
          <w:bCs/>
        </w:rPr>
        <w:t>Controller</w:t>
      </w:r>
      <w:proofErr w:type="spellEnd"/>
    </w:p>
    <w:p w14:paraId="5480B61C" w14:textId="082D8C2C" w:rsidR="00B62560" w:rsidRDefault="00B62560" w:rsidP="001F2EC9">
      <w:pPr>
        <w:pStyle w:val="Paragraphedeliste"/>
        <w:numPr>
          <w:ilvl w:val="0"/>
          <w:numId w:val="10"/>
        </w:numPr>
      </w:pPr>
      <w:r>
        <w:t>Modifiez le code afin de trier les Zombie</w:t>
      </w:r>
      <w:r w:rsidR="00965494">
        <w:t>s</w:t>
      </w:r>
      <w:r>
        <w:t xml:space="preserve"> </w:t>
      </w:r>
      <w:r w:rsidR="0096266E">
        <w:t xml:space="preserve">par leur </w:t>
      </w:r>
      <w:r w:rsidR="0096266E">
        <w:rPr>
          <w:b/>
          <w:bCs/>
        </w:rPr>
        <w:t>Name</w:t>
      </w:r>
    </w:p>
    <w:p w14:paraId="68D7328D" w14:textId="7D7E1FE9" w:rsidR="00B62560" w:rsidRDefault="00B62560" w:rsidP="00B62560">
      <w:r>
        <w:t xml:space="preserve">Essayez de vous rappeler des notions </w:t>
      </w:r>
      <w:proofErr w:type="spellStart"/>
      <w:r w:rsidRPr="00C33B71">
        <w:rPr>
          <w:b/>
          <w:bCs/>
        </w:rPr>
        <w:t>Linq</w:t>
      </w:r>
      <w:proofErr w:type="spellEnd"/>
      <w:r>
        <w:t xml:space="preserve"> </w:t>
      </w:r>
      <w:r w:rsidR="005647FB">
        <w:t>vues au dernier cours</w:t>
      </w:r>
      <w:r>
        <w:t>. Si ça ne vient pas, découvrez la réponse en mettant le texte ci-dessous en noir.</w:t>
      </w:r>
    </w:p>
    <w:p w14:paraId="21853B61" w14:textId="77777777" w:rsidR="00554617" w:rsidRPr="00554617" w:rsidRDefault="00347D6D" w:rsidP="00554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color w:val="FFE599" w:themeColor="accent4" w:themeTint="66"/>
        </w:rPr>
      </w:pPr>
      <w:r w:rsidRPr="00554617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List&lt;Zombie&gt; </w:t>
      </w:r>
      <w:proofErr w:type="spellStart"/>
      <w:r w:rsidRPr="00554617">
        <w:rPr>
          <w:rFonts w:ascii="Cascadia Mono" w:hAnsi="Cascadia Mono" w:cs="Cascadia Mono"/>
          <w:color w:val="FFE599" w:themeColor="accent4" w:themeTint="66"/>
          <w:sz w:val="19"/>
          <w:szCs w:val="19"/>
        </w:rPr>
        <w:t>zombiesList</w:t>
      </w:r>
      <w:proofErr w:type="spellEnd"/>
      <w:r w:rsidRPr="00554617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 = _</w:t>
      </w:r>
      <w:proofErr w:type="spellStart"/>
      <w:proofErr w:type="gramStart"/>
      <w:r w:rsidRPr="00554617">
        <w:rPr>
          <w:rFonts w:ascii="Cascadia Mono" w:hAnsi="Cascadia Mono" w:cs="Cascadia Mono"/>
          <w:color w:val="FFE599" w:themeColor="accent4" w:themeTint="66"/>
          <w:sz w:val="19"/>
          <w:szCs w:val="19"/>
        </w:rPr>
        <w:t>baseDonnees.Zombies.OrderBy</w:t>
      </w:r>
      <w:proofErr w:type="spellEnd"/>
      <w:proofErr w:type="gramEnd"/>
      <w:r w:rsidRPr="00554617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(z =&gt; </w:t>
      </w:r>
      <w:proofErr w:type="spellStart"/>
      <w:proofErr w:type="gramStart"/>
      <w:r w:rsidRPr="00554617">
        <w:rPr>
          <w:rFonts w:ascii="Cascadia Mono" w:hAnsi="Cascadia Mono" w:cs="Cascadia Mono"/>
          <w:color w:val="FFE599" w:themeColor="accent4" w:themeTint="66"/>
          <w:sz w:val="19"/>
          <w:szCs w:val="19"/>
        </w:rPr>
        <w:t>z.Name</w:t>
      </w:r>
      <w:proofErr w:type="spellEnd"/>
      <w:r w:rsidRPr="00554617">
        <w:rPr>
          <w:rFonts w:ascii="Cascadia Mono" w:hAnsi="Cascadia Mono" w:cs="Cascadia Mono"/>
          <w:color w:val="FFE599" w:themeColor="accent4" w:themeTint="66"/>
          <w:sz w:val="19"/>
          <w:szCs w:val="19"/>
        </w:rPr>
        <w:t>).</w:t>
      </w:r>
      <w:proofErr w:type="spellStart"/>
      <w:r w:rsidRPr="00554617">
        <w:rPr>
          <w:rFonts w:ascii="Cascadia Mono" w:hAnsi="Cascadia Mono" w:cs="Cascadia Mono"/>
          <w:color w:val="FFE599" w:themeColor="accent4" w:themeTint="66"/>
          <w:sz w:val="19"/>
          <w:szCs w:val="19"/>
        </w:rPr>
        <w:t>Include</w:t>
      </w:r>
      <w:proofErr w:type="spellEnd"/>
      <w:proofErr w:type="gramEnd"/>
      <w:r w:rsidRPr="00554617">
        <w:rPr>
          <w:rFonts w:ascii="Cascadia Mono" w:hAnsi="Cascadia Mono" w:cs="Cascadia Mono"/>
          <w:color w:val="FFE599" w:themeColor="accent4" w:themeTint="66"/>
          <w:sz w:val="19"/>
          <w:szCs w:val="19"/>
        </w:rPr>
        <w:t xml:space="preserve">(z =&gt; </w:t>
      </w:r>
      <w:proofErr w:type="spellStart"/>
      <w:proofErr w:type="gramStart"/>
      <w:r w:rsidRPr="00554617">
        <w:rPr>
          <w:rFonts w:ascii="Cascadia Mono" w:hAnsi="Cascadia Mono" w:cs="Cascadia Mono"/>
          <w:color w:val="FFE599" w:themeColor="accent4" w:themeTint="66"/>
          <w:sz w:val="19"/>
          <w:szCs w:val="19"/>
        </w:rPr>
        <w:t>z.ZombieType</w:t>
      </w:r>
      <w:proofErr w:type="spellEnd"/>
      <w:r w:rsidRPr="00554617">
        <w:rPr>
          <w:rFonts w:ascii="Cascadia Mono" w:hAnsi="Cascadia Mono" w:cs="Cascadia Mono"/>
          <w:color w:val="FFE599" w:themeColor="accent4" w:themeTint="66"/>
          <w:sz w:val="19"/>
          <w:szCs w:val="19"/>
        </w:rPr>
        <w:t>).</w:t>
      </w:r>
      <w:proofErr w:type="spellStart"/>
      <w:r w:rsidRPr="00554617">
        <w:rPr>
          <w:rFonts w:ascii="Cascadia Mono" w:hAnsi="Cascadia Mono" w:cs="Cascadia Mono"/>
          <w:color w:val="FFE599" w:themeColor="accent4" w:themeTint="66"/>
          <w:sz w:val="19"/>
          <w:szCs w:val="19"/>
        </w:rPr>
        <w:t>ToList</w:t>
      </w:r>
      <w:proofErr w:type="spellEnd"/>
      <w:proofErr w:type="gramEnd"/>
      <w:r w:rsidRPr="00554617">
        <w:rPr>
          <w:rFonts w:ascii="Cascadia Mono" w:hAnsi="Cascadia Mono" w:cs="Cascadia Mono"/>
          <w:color w:val="FFE599" w:themeColor="accent4" w:themeTint="66"/>
          <w:sz w:val="19"/>
          <w:szCs w:val="19"/>
        </w:rPr>
        <w:t>();</w:t>
      </w:r>
    </w:p>
    <w:p w14:paraId="0360E7C5" w14:textId="19F33000" w:rsidR="00B62560" w:rsidRDefault="00B62560" w:rsidP="001F2EC9">
      <w:pPr>
        <w:pStyle w:val="Paragraphedeliste"/>
        <w:numPr>
          <w:ilvl w:val="0"/>
          <w:numId w:val="10"/>
        </w:numPr>
      </w:pPr>
      <w:r>
        <w:t>Démarrez l’application pour tester Zombie/Index</w:t>
      </w:r>
    </w:p>
    <w:p w14:paraId="37A81CC6" w14:textId="23A39FAF" w:rsidR="00B62560" w:rsidRDefault="00B62560" w:rsidP="001F2EC9">
      <w:pPr>
        <w:pStyle w:val="Paragraphedeliste"/>
        <w:numPr>
          <w:ilvl w:val="0"/>
          <w:numId w:val="10"/>
        </w:numPr>
      </w:pPr>
      <w:r>
        <w:t xml:space="preserve">Allez vérifier </w:t>
      </w:r>
      <w:r w:rsidR="002A0565">
        <w:t>que les zombies sont en ordre alphabétique selon leur Name.</w:t>
      </w:r>
    </w:p>
    <w:p w14:paraId="4764B836" w14:textId="77777777" w:rsidR="00B62560" w:rsidRDefault="00B62560" w:rsidP="001F2EC9">
      <w:pPr>
        <w:pStyle w:val="Paragraphedeliste"/>
        <w:numPr>
          <w:ilvl w:val="0"/>
          <w:numId w:val="10"/>
        </w:numPr>
      </w:pPr>
      <w:r>
        <w:t>Arrêtez l’application</w:t>
      </w:r>
    </w:p>
    <w:p w14:paraId="5EB0C9EA" w14:textId="11DFC477" w:rsidR="00F04192" w:rsidRDefault="00F04192" w:rsidP="00F04192">
      <w:pPr>
        <w:pStyle w:val="Titre2"/>
      </w:pPr>
      <w:r>
        <w:t>Ajout de la liste des meilleurs zombies</w:t>
      </w:r>
    </w:p>
    <w:p w14:paraId="3F3EF76A" w14:textId="07125E59" w:rsidR="00F04192" w:rsidRPr="00F04192" w:rsidRDefault="00F04192" w:rsidP="001F2EC9">
      <w:pPr>
        <w:pStyle w:val="Paragraphedeliste"/>
        <w:numPr>
          <w:ilvl w:val="0"/>
          <w:numId w:val="11"/>
        </w:numPr>
      </w:pPr>
      <w:r>
        <w:t xml:space="preserve">Ouvrez le </w:t>
      </w:r>
      <w:r w:rsidR="000D5254">
        <w:t>Contrôleur</w:t>
      </w:r>
      <w:r>
        <w:t xml:space="preserve"> </w:t>
      </w:r>
      <w:proofErr w:type="spellStart"/>
      <w:r>
        <w:rPr>
          <w:b/>
          <w:bCs/>
        </w:rPr>
        <w:t>Zombie</w:t>
      </w:r>
      <w:r w:rsidR="000D5254">
        <w:rPr>
          <w:b/>
          <w:bCs/>
        </w:rPr>
        <w:t>Controller</w:t>
      </w:r>
      <w:proofErr w:type="spellEnd"/>
    </w:p>
    <w:p w14:paraId="77D9A625" w14:textId="41FCCB7D" w:rsidR="00F04192" w:rsidRPr="00A2785A" w:rsidRDefault="00F04192" w:rsidP="001F2EC9">
      <w:pPr>
        <w:pStyle w:val="Paragraphedeliste"/>
        <w:numPr>
          <w:ilvl w:val="0"/>
          <w:numId w:val="11"/>
        </w:numPr>
      </w:pPr>
      <w:r w:rsidRPr="00A340E8">
        <w:t xml:space="preserve">Copiez l’action Index et </w:t>
      </w:r>
      <w:r w:rsidR="00A340E8" w:rsidRPr="00A340E8">
        <w:t>changez le nom pour</w:t>
      </w:r>
      <w:r w:rsidR="00A340E8">
        <w:rPr>
          <w:b/>
          <w:bCs/>
        </w:rPr>
        <w:t xml:space="preserve"> </w:t>
      </w:r>
      <w:proofErr w:type="spellStart"/>
      <w:r w:rsidR="000D5254">
        <w:rPr>
          <w:b/>
          <w:bCs/>
        </w:rPr>
        <w:t>S</w:t>
      </w:r>
      <w:r w:rsidR="00A340E8" w:rsidRPr="00A340E8">
        <w:rPr>
          <w:rFonts w:ascii="Cascadia Mono" w:hAnsi="Cascadia Mono" w:cs="Cascadia Mono"/>
          <w:b/>
          <w:bCs/>
          <w:color w:val="000000"/>
          <w:sz w:val="19"/>
          <w:szCs w:val="19"/>
        </w:rPr>
        <w:t>trongestZombies</w:t>
      </w:r>
      <w:proofErr w:type="spellEnd"/>
    </w:p>
    <w:p w14:paraId="6DA67C71" w14:textId="5616186C" w:rsidR="00F04192" w:rsidRDefault="002B7DBA" w:rsidP="001F2EC9">
      <w:pPr>
        <w:pStyle w:val="Paragraphedeliste"/>
        <w:numPr>
          <w:ilvl w:val="0"/>
          <w:numId w:val="11"/>
        </w:numPr>
      </w:pPr>
      <w:r>
        <w:t>Ajoutez au code existant ce qu’il faut</w:t>
      </w:r>
      <w:r w:rsidR="00F04192">
        <w:t xml:space="preserve"> afin d</w:t>
      </w:r>
      <w:r w:rsidR="00A340E8">
        <w:t xml:space="preserve">e n’afficher que les zombies ayant </w:t>
      </w:r>
      <w:r w:rsidR="00C52813" w:rsidRPr="000D5254">
        <w:rPr>
          <w:b/>
          <w:bCs/>
        </w:rPr>
        <w:t>8 points et plus</w:t>
      </w:r>
    </w:p>
    <w:p w14:paraId="2700DA36" w14:textId="21EF3D3B" w:rsidR="00F04192" w:rsidRDefault="00F04192" w:rsidP="00F04192">
      <w:r>
        <w:t xml:space="preserve">Essayez de vous rappeler des notions </w:t>
      </w:r>
      <w:proofErr w:type="spellStart"/>
      <w:r w:rsidRPr="00C33B71">
        <w:rPr>
          <w:b/>
          <w:bCs/>
        </w:rPr>
        <w:t>Linq</w:t>
      </w:r>
      <w:proofErr w:type="spellEnd"/>
      <w:r>
        <w:t xml:space="preserve"> </w:t>
      </w:r>
      <w:r w:rsidR="00C33B71">
        <w:t>vues au dernier cours</w:t>
      </w:r>
      <w:r>
        <w:t>. Si ça ne vient pas, découvrez la réponse en mettant le texte ci-dessous en noir.</w:t>
      </w:r>
      <w:r w:rsidR="00B717A8">
        <w:t xml:space="preserve"> N’oubliez pas de faire le </w:t>
      </w:r>
      <w:proofErr w:type="spellStart"/>
      <w:r w:rsidR="00B717A8">
        <w:t>Include</w:t>
      </w:r>
      <w:proofErr w:type="spellEnd"/>
      <w:r w:rsidR="00B717A8">
        <w:t xml:space="preserve"> nécessaire pour le </w:t>
      </w:r>
      <w:proofErr w:type="spellStart"/>
      <w:r w:rsidR="00B717A8">
        <w:t>loading</w:t>
      </w:r>
      <w:proofErr w:type="spellEnd"/>
      <w:r w:rsidR="00B717A8">
        <w:t xml:space="preserve"> de la propriété.</w:t>
      </w:r>
    </w:p>
    <w:p w14:paraId="4237ED4F" w14:textId="77777777" w:rsidR="00C0612C" w:rsidRPr="00C0612C" w:rsidRDefault="00C0612C" w:rsidP="00C061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0612C">
        <w:rPr>
          <w:rFonts w:ascii="Cascadia Mono" w:hAnsi="Cascadia Mono" w:cs="Cascadia Mono"/>
          <w:color w:val="FFE599" w:themeColor="accent4" w:themeTint="66"/>
          <w:sz w:val="19"/>
          <w:szCs w:val="19"/>
          <w:shd w:val="clear" w:color="auto" w:fill="FFF2CC" w:themeFill="accent4" w:themeFillTint="33"/>
        </w:rPr>
        <w:t xml:space="preserve">List&lt;Zombie&gt; </w:t>
      </w:r>
      <w:proofErr w:type="spellStart"/>
      <w:r w:rsidRPr="00C0612C">
        <w:rPr>
          <w:rFonts w:ascii="Cascadia Mono" w:hAnsi="Cascadia Mono" w:cs="Cascadia Mono"/>
          <w:color w:val="FFE599" w:themeColor="accent4" w:themeTint="66"/>
          <w:sz w:val="19"/>
          <w:szCs w:val="19"/>
          <w:shd w:val="clear" w:color="auto" w:fill="FFF2CC" w:themeFill="accent4" w:themeFillTint="33"/>
        </w:rPr>
        <w:t>zombiesList</w:t>
      </w:r>
      <w:proofErr w:type="spellEnd"/>
      <w:r w:rsidRPr="00C0612C">
        <w:rPr>
          <w:rFonts w:ascii="Cascadia Mono" w:hAnsi="Cascadia Mono" w:cs="Cascadia Mono"/>
          <w:color w:val="FFE599" w:themeColor="accent4" w:themeTint="66"/>
          <w:sz w:val="19"/>
          <w:szCs w:val="19"/>
          <w:shd w:val="clear" w:color="auto" w:fill="FFF2CC" w:themeFill="accent4" w:themeFillTint="33"/>
        </w:rPr>
        <w:t xml:space="preserve"> = _</w:t>
      </w:r>
      <w:proofErr w:type="spellStart"/>
      <w:proofErr w:type="gramStart"/>
      <w:r w:rsidRPr="00C0612C">
        <w:rPr>
          <w:rFonts w:ascii="Cascadia Mono" w:hAnsi="Cascadia Mono" w:cs="Cascadia Mono"/>
          <w:color w:val="FFE599" w:themeColor="accent4" w:themeTint="66"/>
          <w:sz w:val="19"/>
          <w:szCs w:val="19"/>
          <w:shd w:val="clear" w:color="auto" w:fill="FFF2CC" w:themeFill="accent4" w:themeFillTint="33"/>
        </w:rPr>
        <w:t>baseDonnees.Zombies.Where</w:t>
      </w:r>
      <w:proofErr w:type="spellEnd"/>
      <w:proofErr w:type="gramEnd"/>
      <w:r w:rsidRPr="00C0612C">
        <w:rPr>
          <w:rFonts w:ascii="Cascadia Mono" w:hAnsi="Cascadia Mono" w:cs="Cascadia Mono"/>
          <w:color w:val="FFE599" w:themeColor="accent4" w:themeTint="66"/>
          <w:sz w:val="19"/>
          <w:szCs w:val="19"/>
          <w:shd w:val="clear" w:color="auto" w:fill="FFF2CC" w:themeFill="accent4" w:themeFillTint="33"/>
        </w:rPr>
        <w:t xml:space="preserve">(z =&gt; </w:t>
      </w:r>
      <w:proofErr w:type="spellStart"/>
      <w:proofErr w:type="gramStart"/>
      <w:r w:rsidRPr="00C0612C">
        <w:rPr>
          <w:rFonts w:ascii="Cascadia Mono" w:hAnsi="Cascadia Mono" w:cs="Cascadia Mono"/>
          <w:color w:val="FFE599" w:themeColor="accent4" w:themeTint="66"/>
          <w:sz w:val="19"/>
          <w:szCs w:val="19"/>
          <w:shd w:val="clear" w:color="auto" w:fill="FFF2CC" w:themeFill="accent4" w:themeFillTint="33"/>
        </w:rPr>
        <w:t>z.Point</w:t>
      </w:r>
      <w:proofErr w:type="spellEnd"/>
      <w:proofErr w:type="gramEnd"/>
      <w:r w:rsidRPr="00C0612C">
        <w:rPr>
          <w:rFonts w:ascii="Cascadia Mono" w:hAnsi="Cascadia Mono" w:cs="Cascadia Mono"/>
          <w:color w:val="FFE599" w:themeColor="accent4" w:themeTint="66"/>
          <w:sz w:val="19"/>
          <w:szCs w:val="19"/>
          <w:shd w:val="clear" w:color="auto" w:fill="FFF2CC" w:themeFill="accent4" w:themeFillTint="33"/>
        </w:rPr>
        <w:t xml:space="preserve"> &gt;= 8</w:t>
      </w:r>
      <w:proofErr w:type="gramStart"/>
      <w:r w:rsidRPr="00C0612C">
        <w:rPr>
          <w:rFonts w:ascii="Cascadia Mono" w:hAnsi="Cascadia Mono" w:cs="Cascadia Mono"/>
          <w:color w:val="FFE599" w:themeColor="accent4" w:themeTint="66"/>
          <w:sz w:val="19"/>
          <w:szCs w:val="19"/>
          <w:shd w:val="clear" w:color="auto" w:fill="FFF2CC" w:themeFill="accent4" w:themeFillTint="33"/>
        </w:rPr>
        <w:t>).</w:t>
      </w:r>
      <w:proofErr w:type="spellStart"/>
      <w:r w:rsidRPr="00C0612C">
        <w:rPr>
          <w:rFonts w:ascii="Cascadia Mono" w:hAnsi="Cascadia Mono" w:cs="Cascadia Mono"/>
          <w:color w:val="FFE599" w:themeColor="accent4" w:themeTint="66"/>
          <w:sz w:val="19"/>
          <w:szCs w:val="19"/>
          <w:shd w:val="clear" w:color="auto" w:fill="FFF2CC" w:themeFill="accent4" w:themeFillTint="33"/>
        </w:rPr>
        <w:t>OrderBy</w:t>
      </w:r>
      <w:proofErr w:type="spellEnd"/>
      <w:proofErr w:type="gramEnd"/>
      <w:r w:rsidRPr="00C0612C">
        <w:rPr>
          <w:rFonts w:ascii="Cascadia Mono" w:hAnsi="Cascadia Mono" w:cs="Cascadia Mono"/>
          <w:color w:val="FFE599" w:themeColor="accent4" w:themeTint="66"/>
          <w:sz w:val="19"/>
          <w:szCs w:val="19"/>
          <w:shd w:val="clear" w:color="auto" w:fill="FFF2CC" w:themeFill="accent4" w:themeFillTint="33"/>
        </w:rPr>
        <w:t xml:space="preserve">(z =&gt; </w:t>
      </w:r>
      <w:proofErr w:type="spellStart"/>
      <w:proofErr w:type="gramStart"/>
      <w:r w:rsidRPr="00C0612C">
        <w:rPr>
          <w:rFonts w:ascii="Cascadia Mono" w:hAnsi="Cascadia Mono" w:cs="Cascadia Mono"/>
          <w:color w:val="FFE599" w:themeColor="accent4" w:themeTint="66"/>
          <w:sz w:val="19"/>
          <w:szCs w:val="19"/>
          <w:shd w:val="clear" w:color="auto" w:fill="FFF2CC" w:themeFill="accent4" w:themeFillTint="33"/>
        </w:rPr>
        <w:t>z.Name</w:t>
      </w:r>
      <w:proofErr w:type="spellEnd"/>
      <w:r w:rsidRPr="00C0612C">
        <w:rPr>
          <w:rFonts w:ascii="Cascadia Mono" w:hAnsi="Cascadia Mono" w:cs="Cascadia Mono"/>
          <w:color w:val="FFE599" w:themeColor="accent4" w:themeTint="66"/>
          <w:sz w:val="19"/>
          <w:szCs w:val="19"/>
          <w:shd w:val="clear" w:color="auto" w:fill="FFF2CC" w:themeFill="accent4" w:themeFillTint="33"/>
        </w:rPr>
        <w:t>).</w:t>
      </w:r>
      <w:proofErr w:type="spellStart"/>
      <w:r w:rsidRPr="00C0612C">
        <w:rPr>
          <w:rFonts w:ascii="Cascadia Mono" w:hAnsi="Cascadia Mono" w:cs="Cascadia Mono"/>
          <w:color w:val="FFE599" w:themeColor="accent4" w:themeTint="66"/>
          <w:sz w:val="19"/>
          <w:szCs w:val="19"/>
          <w:shd w:val="clear" w:color="auto" w:fill="FFF2CC" w:themeFill="accent4" w:themeFillTint="33"/>
        </w:rPr>
        <w:t>Include</w:t>
      </w:r>
      <w:proofErr w:type="spellEnd"/>
      <w:proofErr w:type="gramEnd"/>
      <w:r w:rsidRPr="00C0612C">
        <w:rPr>
          <w:rFonts w:ascii="Cascadia Mono" w:hAnsi="Cascadia Mono" w:cs="Cascadia Mono"/>
          <w:color w:val="FFE599" w:themeColor="accent4" w:themeTint="66"/>
          <w:sz w:val="19"/>
          <w:szCs w:val="19"/>
          <w:shd w:val="clear" w:color="auto" w:fill="FFF2CC" w:themeFill="accent4" w:themeFillTint="33"/>
        </w:rPr>
        <w:t xml:space="preserve">(z =&gt; </w:t>
      </w:r>
      <w:proofErr w:type="spellStart"/>
      <w:proofErr w:type="gramStart"/>
      <w:r w:rsidRPr="00C0612C">
        <w:rPr>
          <w:rFonts w:ascii="Cascadia Mono" w:hAnsi="Cascadia Mono" w:cs="Cascadia Mono"/>
          <w:color w:val="FFE599" w:themeColor="accent4" w:themeTint="66"/>
          <w:sz w:val="19"/>
          <w:szCs w:val="19"/>
          <w:shd w:val="clear" w:color="auto" w:fill="FFF2CC" w:themeFill="accent4" w:themeFillTint="33"/>
        </w:rPr>
        <w:t>z.ZombieType</w:t>
      </w:r>
      <w:proofErr w:type="spellEnd"/>
      <w:r w:rsidRPr="00C0612C">
        <w:rPr>
          <w:rFonts w:ascii="Cascadia Mono" w:hAnsi="Cascadia Mono" w:cs="Cascadia Mono"/>
          <w:color w:val="FFE599" w:themeColor="accent4" w:themeTint="66"/>
          <w:sz w:val="19"/>
          <w:szCs w:val="19"/>
          <w:shd w:val="clear" w:color="auto" w:fill="FFF2CC" w:themeFill="accent4" w:themeFillTint="33"/>
        </w:rPr>
        <w:t>).</w:t>
      </w:r>
      <w:proofErr w:type="spellStart"/>
      <w:r w:rsidRPr="00C0612C">
        <w:rPr>
          <w:rFonts w:ascii="Cascadia Mono" w:hAnsi="Cascadia Mono" w:cs="Cascadia Mono"/>
          <w:color w:val="FFE599" w:themeColor="accent4" w:themeTint="66"/>
          <w:sz w:val="19"/>
          <w:szCs w:val="19"/>
          <w:shd w:val="clear" w:color="auto" w:fill="FFF2CC" w:themeFill="accent4" w:themeFillTint="33"/>
        </w:rPr>
        <w:t>ToList</w:t>
      </w:r>
      <w:proofErr w:type="spellEnd"/>
      <w:proofErr w:type="gramEnd"/>
      <w:r w:rsidRPr="00C0612C">
        <w:rPr>
          <w:rFonts w:ascii="Cascadia Mono" w:hAnsi="Cascadia Mono" w:cs="Cascadia Mono"/>
          <w:color w:val="FFE599" w:themeColor="accent4" w:themeTint="66"/>
          <w:sz w:val="19"/>
          <w:szCs w:val="19"/>
          <w:shd w:val="clear" w:color="auto" w:fill="FFF2CC" w:themeFill="accent4" w:themeFillTint="33"/>
        </w:rPr>
        <w:t>();</w:t>
      </w:r>
    </w:p>
    <w:p w14:paraId="58DA8E87" w14:textId="079B8022" w:rsidR="00BE393F" w:rsidRPr="009C3FB8" w:rsidRDefault="00BE393F" w:rsidP="001F2EC9">
      <w:pPr>
        <w:pStyle w:val="Paragraphedeliste"/>
        <w:numPr>
          <w:ilvl w:val="0"/>
          <w:numId w:val="11"/>
        </w:numPr>
      </w:pPr>
      <w:r>
        <w:t xml:space="preserve">Mettez un point d’arrêt sur la ligne de </w:t>
      </w:r>
      <w:r w:rsidR="00830099">
        <w:rPr>
          <w:b/>
          <w:bCs/>
        </w:rPr>
        <w:t>r</w:t>
      </w:r>
      <w:r w:rsidRPr="009B3CC9">
        <w:rPr>
          <w:b/>
          <w:bCs/>
        </w:rPr>
        <w:t>eturn View</w:t>
      </w:r>
    </w:p>
    <w:p w14:paraId="725125DD" w14:textId="63E92A6D" w:rsidR="00F04192" w:rsidRDefault="00F04192" w:rsidP="001F2EC9">
      <w:pPr>
        <w:pStyle w:val="Paragraphedeliste"/>
        <w:numPr>
          <w:ilvl w:val="0"/>
          <w:numId w:val="11"/>
        </w:numPr>
      </w:pPr>
      <w:r>
        <w:t xml:space="preserve">Démarrez l’application pour tester </w:t>
      </w:r>
      <w:r w:rsidR="00BE393F">
        <w:t xml:space="preserve">via l’URL </w:t>
      </w:r>
      <w:r w:rsidRPr="00866A07">
        <w:rPr>
          <w:b/>
          <w:bCs/>
        </w:rPr>
        <w:t>Zombie/</w:t>
      </w:r>
      <w:proofErr w:type="spellStart"/>
      <w:r w:rsidR="000D5254">
        <w:rPr>
          <w:b/>
          <w:bCs/>
        </w:rPr>
        <w:t>S</w:t>
      </w:r>
      <w:r w:rsidR="00866A07" w:rsidRPr="00866A07">
        <w:rPr>
          <w:b/>
          <w:bCs/>
        </w:rPr>
        <w:t>trongestZombies</w:t>
      </w:r>
      <w:proofErr w:type="spellEnd"/>
      <w:r w:rsidR="000D5AC5">
        <w:rPr>
          <w:b/>
          <w:bCs/>
        </w:rPr>
        <w:t xml:space="preserve"> </w:t>
      </w:r>
      <w:r w:rsidR="000D5AC5" w:rsidRPr="000D5AC5">
        <w:t>(Pour l’instant on regarde seulement dans Visual Studio, on va ajoute</w:t>
      </w:r>
      <w:r w:rsidR="000D5AC5">
        <w:t>r</w:t>
      </w:r>
      <w:r w:rsidR="000D5AC5" w:rsidRPr="000D5AC5">
        <w:t xml:space="preserve"> la View après)</w:t>
      </w:r>
    </w:p>
    <w:p w14:paraId="2E26963C" w14:textId="356F5BCA" w:rsidR="00F04192" w:rsidRDefault="00985F21" w:rsidP="001F2EC9">
      <w:pPr>
        <w:pStyle w:val="Paragraphedeliste"/>
        <w:numPr>
          <w:ilvl w:val="0"/>
          <w:numId w:val="11"/>
        </w:numPr>
      </w:pPr>
      <w:r>
        <w:lastRenderedPageBreak/>
        <w:t xml:space="preserve">Vérifiez que </w:t>
      </w:r>
      <w:proofErr w:type="spellStart"/>
      <w:r w:rsidR="00566654">
        <w:t>ZombiesList</w:t>
      </w:r>
      <w:proofErr w:type="spellEnd"/>
      <w:r w:rsidR="00566654">
        <w:t xml:space="preserve"> ne contient que les trois zombies ay</w:t>
      </w:r>
      <w:r w:rsidR="00C0612C">
        <w:t>ant 8 points ou plus</w:t>
      </w:r>
      <w:r w:rsidR="00F04192">
        <w:t>.</w:t>
      </w:r>
    </w:p>
    <w:p w14:paraId="195E3485" w14:textId="77777777" w:rsidR="00F04192" w:rsidRDefault="00F04192" w:rsidP="001F2EC9">
      <w:pPr>
        <w:pStyle w:val="Paragraphedeliste"/>
        <w:numPr>
          <w:ilvl w:val="0"/>
          <w:numId w:val="11"/>
        </w:numPr>
      </w:pPr>
      <w:r>
        <w:t>Arrêtez l’application</w:t>
      </w:r>
    </w:p>
    <w:p w14:paraId="433BE305" w14:textId="1DD4C8D9" w:rsidR="00143E75" w:rsidRPr="00AD114F" w:rsidRDefault="00143E75" w:rsidP="001F2EC9">
      <w:pPr>
        <w:pStyle w:val="Paragraphedeliste"/>
        <w:numPr>
          <w:ilvl w:val="0"/>
          <w:numId w:val="11"/>
        </w:numPr>
      </w:pPr>
      <w:r>
        <w:t>Copiez la View Zombie</w:t>
      </w:r>
      <w:r w:rsidR="0036097B">
        <w:t xml:space="preserve">/Index et modifiez le nom pour </w:t>
      </w:r>
      <w:proofErr w:type="spellStart"/>
      <w:r w:rsidR="00E47C8C">
        <w:rPr>
          <w:b/>
          <w:bCs/>
        </w:rPr>
        <w:t>S</w:t>
      </w:r>
      <w:r w:rsidR="0036097B" w:rsidRPr="00E47C8C">
        <w:rPr>
          <w:b/>
          <w:bCs/>
        </w:rPr>
        <w:t>trongestZombies</w:t>
      </w:r>
      <w:proofErr w:type="spellEnd"/>
    </w:p>
    <w:p w14:paraId="32145985" w14:textId="35D53D6F" w:rsidR="00AD114F" w:rsidRDefault="000D5AC5" w:rsidP="001F2EC9">
      <w:pPr>
        <w:pStyle w:val="Paragraphedeliste"/>
        <w:numPr>
          <w:ilvl w:val="0"/>
          <w:numId w:val="11"/>
        </w:numPr>
      </w:pPr>
      <w:r>
        <w:t>Ouvrez votre nouvelle vue et s</w:t>
      </w:r>
      <w:r w:rsidR="00D1629B" w:rsidRPr="00E47C8C">
        <w:t xml:space="preserve">upprimez le div qui contient </w:t>
      </w:r>
      <w:r w:rsidR="00E47C8C" w:rsidRPr="00E47C8C">
        <w:t xml:space="preserve">le bouton </w:t>
      </w:r>
      <w:proofErr w:type="spellStart"/>
      <w:r w:rsidR="00E47C8C" w:rsidRPr="00E47C8C">
        <w:t>Create</w:t>
      </w:r>
      <w:proofErr w:type="spellEnd"/>
      <w:r w:rsidR="00E47C8C" w:rsidRPr="00E47C8C">
        <w:t xml:space="preserve"> Zombie (ça n’a pas sa place ici)</w:t>
      </w:r>
    </w:p>
    <w:p w14:paraId="667EDFBD" w14:textId="595CAA9B" w:rsidR="00406B91" w:rsidRDefault="00EB796C" w:rsidP="001F2EC9">
      <w:pPr>
        <w:pStyle w:val="Paragraphedeliste"/>
        <w:numPr>
          <w:ilvl w:val="0"/>
          <w:numId w:val="11"/>
        </w:numPr>
      </w:pPr>
      <w:r>
        <w:t>Dans le _</w:t>
      </w:r>
      <w:proofErr w:type="spellStart"/>
      <w:r>
        <w:t>Layout</w:t>
      </w:r>
      <w:proofErr w:type="spellEnd"/>
      <w:r>
        <w:t xml:space="preserve">, </w:t>
      </w:r>
      <w:r w:rsidR="008F1C9C">
        <w:t>remplacez l’élément « </w:t>
      </w:r>
      <w:proofErr w:type="spellStart"/>
      <w:r w:rsidR="008F1C9C">
        <w:t>something</w:t>
      </w:r>
      <w:proofErr w:type="spellEnd"/>
      <w:r w:rsidR="008F1C9C">
        <w:t xml:space="preserve"> </w:t>
      </w:r>
      <w:proofErr w:type="spellStart"/>
      <w:r w:rsidR="008F1C9C">
        <w:t>else</w:t>
      </w:r>
      <w:proofErr w:type="spellEnd"/>
      <w:r w:rsidR="008F1C9C">
        <w:t xml:space="preserve"> </w:t>
      </w:r>
      <w:proofErr w:type="spellStart"/>
      <w:r w:rsidR="008F1C9C">
        <w:t>here</w:t>
      </w:r>
      <w:proofErr w:type="spellEnd"/>
      <w:r w:rsidR="008F1C9C">
        <w:t> »</w:t>
      </w:r>
      <w:r>
        <w:t xml:space="preserve"> </w:t>
      </w:r>
      <w:r w:rsidR="008F1C9C">
        <w:t>par un lien vers votre nouvelle page</w:t>
      </w:r>
    </w:p>
    <w:p w14:paraId="6FB3E215" w14:textId="4DAC4FD1" w:rsidR="007F3127" w:rsidRDefault="00406B91" w:rsidP="00406B91">
      <w:pPr>
        <w:pStyle w:val="Paragraphedeliste"/>
      </w:pPr>
      <w:r>
        <w:rPr>
          <w:noProof/>
        </w:rPr>
        <w:drawing>
          <wp:inline distT="0" distB="0" distL="0" distR="0" wp14:anchorId="31802581" wp14:editId="1C2B8C26">
            <wp:extent cx="1446028" cy="1624000"/>
            <wp:effectExtent l="0" t="0" r="1905" b="0"/>
            <wp:docPr id="6" name="Image 6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exte, capture d’écran, Police, conception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54036" cy="163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A0C9" w14:textId="5167147B" w:rsidR="00406B91" w:rsidRDefault="00406B91" w:rsidP="001F2EC9">
      <w:pPr>
        <w:pStyle w:val="Paragraphedeliste"/>
        <w:numPr>
          <w:ilvl w:val="0"/>
          <w:numId w:val="11"/>
        </w:numPr>
      </w:pPr>
      <w:r>
        <w:t xml:space="preserve">Vérifiez que votre nouvelle </w:t>
      </w:r>
      <w:r w:rsidR="008F1C9C">
        <w:t>page</w:t>
      </w:r>
      <w:r>
        <w:t xml:space="preserve"> fonctionne</w:t>
      </w:r>
    </w:p>
    <w:p w14:paraId="3FB09932" w14:textId="57467261" w:rsidR="00DF5502" w:rsidRDefault="00DF5502" w:rsidP="00064FC3">
      <w:pPr>
        <w:jc w:val="center"/>
      </w:pPr>
    </w:p>
    <w:p w14:paraId="5C69D6BC" w14:textId="77777777" w:rsidR="000C3C8E" w:rsidRPr="002E60F7" w:rsidRDefault="000C3C8E" w:rsidP="000C3C8E">
      <w:pPr>
        <w:pStyle w:val="Titre2"/>
      </w:pPr>
      <w:r w:rsidRPr="002E60F7">
        <w:t xml:space="preserve">Commentaires et validation (Commit) des changements dans le code </w:t>
      </w:r>
    </w:p>
    <w:p w14:paraId="635FC1D0" w14:textId="4C682329" w:rsidR="000C3C8E" w:rsidRPr="002E60F7" w:rsidRDefault="000C3C8E" w:rsidP="001F2EC9">
      <w:pPr>
        <w:pStyle w:val="Paragraphedeliste"/>
        <w:numPr>
          <w:ilvl w:val="0"/>
          <w:numId w:val="8"/>
        </w:numPr>
        <w:spacing w:before="0" w:after="160" w:line="259" w:lineRule="auto"/>
      </w:pPr>
      <w:r w:rsidRPr="002E60F7">
        <w:t xml:space="preserve">Dans </w:t>
      </w:r>
      <w:r w:rsidR="006564D9">
        <w:t>Fork</w:t>
      </w:r>
      <w:r w:rsidRPr="002E60F7">
        <w:t>, assurez-vous d'être dans le bon dossier/repo</w:t>
      </w:r>
    </w:p>
    <w:p w14:paraId="6B9B2865" w14:textId="360440B1" w:rsidR="000C3C8E" w:rsidRPr="002E60F7" w:rsidRDefault="000C3C8E" w:rsidP="001F2EC9">
      <w:pPr>
        <w:pStyle w:val="Paragraphedeliste"/>
        <w:numPr>
          <w:ilvl w:val="0"/>
          <w:numId w:val="8"/>
        </w:numPr>
        <w:spacing w:before="0" w:after="160" w:line="259" w:lineRule="auto"/>
      </w:pPr>
      <w:r w:rsidRPr="002E60F7">
        <w:t xml:space="preserve">Cliquez sur </w:t>
      </w:r>
      <w:r w:rsidR="006564D9">
        <w:rPr>
          <w:b/>
          <w:bCs/>
        </w:rPr>
        <w:t>Local</w:t>
      </w:r>
      <w:r w:rsidRPr="002E60F7">
        <w:rPr>
          <w:b/>
          <w:bCs/>
        </w:rPr>
        <w:t xml:space="preserve"> changes</w:t>
      </w:r>
    </w:p>
    <w:p w14:paraId="3A6990BF" w14:textId="3812ECD9" w:rsidR="000C3C8E" w:rsidRPr="002E60F7" w:rsidRDefault="000C3C8E" w:rsidP="001F2EC9">
      <w:pPr>
        <w:pStyle w:val="Paragraphedeliste"/>
        <w:numPr>
          <w:ilvl w:val="0"/>
          <w:numId w:val="8"/>
        </w:numPr>
        <w:spacing w:before="0" w:after="160" w:line="259" w:lineRule="auto"/>
      </w:pPr>
      <w:r w:rsidRPr="002E60F7">
        <w:t xml:space="preserve">Validez </w:t>
      </w:r>
      <w:r w:rsidR="00177794" w:rsidRPr="002E60F7">
        <w:t>les modifications</w:t>
      </w:r>
      <w:r w:rsidR="006564D9">
        <w:t xml:space="preserve"> et déplacez</w:t>
      </w:r>
      <w:r w:rsidR="00BC2237">
        <w:t>-</w:t>
      </w:r>
      <w:r w:rsidR="006564D9">
        <w:t xml:space="preserve">les vers la section </w:t>
      </w:r>
      <w:proofErr w:type="spellStart"/>
      <w:r w:rsidR="006564D9" w:rsidRPr="006564D9">
        <w:rPr>
          <w:b/>
          <w:bCs/>
        </w:rPr>
        <w:t>Staged</w:t>
      </w:r>
      <w:proofErr w:type="spellEnd"/>
    </w:p>
    <w:p w14:paraId="7EE2B225" w14:textId="3C6C4048" w:rsidR="000C3C8E" w:rsidRPr="002E60F7" w:rsidRDefault="000C3C8E" w:rsidP="001F2EC9">
      <w:pPr>
        <w:pStyle w:val="Paragraphedeliste"/>
        <w:numPr>
          <w:ilvl w:val="0"/>
          <w:numId w:val="8"/>
        </w:numPr>
        <w:spacing w:before="0" w:after="160" w:line="259" w:lineRule="auto"/>
      </w:pPr>
      <w:r w:rsidRPr="002E60F7">
        <w:t>Commentez en respectant les standards proposés:</w:t>
      </w:r>
    </w:p>
    <w:p w14:paraId="59D92F93" w14:textId="433D5C48" w:rsidR="000C3C8E" w:rsidRPr="002E60F7" w:rsidRDefault="000C3C8E" w:rsidP="001F2EC9">
      <w:pPr>
        <w:pStyle w:val="Paragraphedeliste"/>
        <w:numPr>
          <w:ilvl w:val="1"/>
          <w:numId w:val="8"/>
        </w:numPr>
        <w:spacing w:before="0" w:after="160" w:line="259" w:lineRule="auto"/>
      </w:pPr>
      <w:proofErr w:type="spellStart"/>
      <w:r w:rsidRPr="002E60F7">
        <w:rPr>
          <w:b/>
          <w:bCs/>
        </w:rPr>
        <w:t>Summary</w:t>
      </w:r>
      <w:proofErr w:type="spellEnd"/>
      <w:r w:rsidR="00AC33F2" w:rsidRPr="002E60F7">
        <w:rPr>
          <w:b/>
          <w:bCs/>
        </w:rPr>
        <w:t> :</w:t>
      </w:r>
      <w:r w:rsidR="00AC33F2" w:rsidRPr="002E60F7">
        <w:t xml:space="preserve"> FCT</w:t>
      </w:r>
      <w:r w:rsidRPr="002E60F7">
        <w:t xml:space="preserve"> Zombie Index</w:t>
      </w:r>
    </w:p>
    <w:p w14:paraId="7C02F73C" w14:textId="6E29DEED" w:rsidR="000C3C8E" w:rsidRPr="002E60F7" w:rsidRDefault="000C3C8E" w:rsidP="001F2EC9">
      <w:pPr>
        <w:pStyle w:val="Paragraphedeliste"/>
        <w:numPr>
          <w:ilvl w:val="1"/>
          <w:numId w:val="8"/>
        </w:numPr>
        <w:spacing w:before="0" w:after="160" w:line="259" w:lineRule="auto"/>
      </w:pPr>
      <w:r w:rsidRPr="002E60F7">
        <w:rPr>
          <w:b/>
          <w:bCs/>
        </w:rPr>
        <w:t>Description</w:t>
      </w:r>
      <w:r w:rsidRPr="002E60F7">
        <w:t xml:space="preserve">: </w:t>
      </w:r>
      <w:r w:rsidR="00E41B6C" w:rsidRPr="002E60F7">
        <w:t xml:space="preserve">Ajout du </w:t>
      </w:r>
      <w:proofErr w:type="spellStart"/>
      <w:r w:rsidR="00E41B6C" w:rsidRPr="002E60F7">
        <w:t>TypeName</w:t>
      </w:r>
      <w:proofErr w:type="spellEnd"/>
      <w:r w:rsidR="00E41B6C" w:rsidRPr="002E60F7">
        <w:t xml:space="preserve"> </w:t>
      </w:r>
      <w:r w:rsidR="00AC33F2" w:rsidRPr="002E60F7">
        <w:t xml:space="preserve">dans la </w:t>
      </w:r>
      <w:proofErr w:type="spellStart"/>
      <w:r w:rsidR="00AC33F2" w:rsidRPr="002E60F7">
        <w:t>view</w:t>
      </w:r>
      <w:proofErr w:type="spellEnd"/>
      <w:r w:rsidR="00AC33F2" w:rsidRPr="002E60F7">
        <w:t xml:space="preserve"> Zombie Index</w:t>
      </w:r>
    </w:p>
    <w:p w14:paraId="18D3BB06" w14:textId="77777777" w:rsidR="000C3C8E" w:rsidRPr="002E60F7" w:rsidRDefault="000C3C8E" w:rsidP="001F2EC9">
      <w:pPr>
        <w:pStyle w:val="Paragraphedeliste"/>
        <w:numPr>
          <w:ilvl w:val="0"/>
          <w:numId w:val="8"/>
        </w:numPr>
        <w:spacing w:before="0" w:after="160" w:line="259" w:lineRule="auto"/>
      </w:pPr>
      <w:r w:rsidRPr="002E60F7">
        <w:t xml:space="preserve">Cliquez sur </w:t>
      </w:r>
      <w:r w:rsidRPr="002E60F7">
        <w:rPr>
          <w:b/>
          <w:bCs/>
        </w:rPr>
        <w:t>Commit</w:t>
      </w:r>
    </w:p>
    <w:p w14:paraId="0DBAA355" w14:textId="77777777" w:rsidR="000C3C8E" w:rsidRPr="002E60F7" w:rsidRDefault="000C3C8E" w:rsidP="001F2EC9">
      <w:pPr>
        <w:pStyle w:val="Paragraphedeliste"/>
        <w:numPr>
          <w:ilvl w:val="0"/>
          <w:numId w:val="8"/>
        </w:numPr>
        <w:spacing w:before="0" w:after="160" w:line="259" w:lineRule="auto"/>
      </w:pPr>
      <w:r w:rsidRPr="002E60F7">
        <w:t xml:space="preserve">"Poussez" </w:t>
      </w:r>
      <w:r w:rsidRPr="002E60F7">
        <w:rPr>
          <w:b/>
          <w:bCs/>
        </w:rPr>
        <w:t>Push</w:t>
      </w:r>
      <w:r w:rsidRPr="002E60F7">
        <w:t xml:space="preserve"> les modifications sur le repo en ligne </w:t>
      </w:r>
      <w:proofErr w:type="spellStart"/>
      <w:r w:rsidRPr="002E60F7">
        <w:rPr>
          <w:b/>
          <w:bCs/>
        </w:rPr>
        <w:t>Remote</w:t>
      </w:r>
      <w:proofErr w:type="spellEnd"/>
      <w:r w:rsidRPr="002E60F7">
        <w:t xml:space="preserve">: cliquez sur </w:t>
      </w:r>
      <w:r w:rsidRPr="002E60F7">
        <w:rPr>
          <w:noProof/>
        </w:rPr>
        <w:drawing>
          <wp:inline distT="0" distB="0" distL="0" distR="0" wp14:anchorId="6B7121DB" wp14:editId="6E2CAF10">
            <wp:extent cx="232486" cy="311742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20FA" w14:textId="77777777" w:rsidR="000C3C8E" w:rsidRDefault="000C3C8E"/>
    <w:p w14:paraId="13B58FCC" w14:textId="77777777" w:rsidR="00177794" w:rsidRDefault="00177794">
      <w:pPr>
        <w:rPr>
          <w:caps/>
          <w:spacing w:val="15"/>
        </w:rPr>
      </w:pPr>
      <w:r>
        <w:br w:type="page"/>
      </w:r>
    </w:p>
    <w:p w14:paraId="6BBED719" w14:textId="4FD75A71" w:rsidR="002E60F7" w:rsidRDefault="00650F54" w:rsidP="002E60F7">
      <w:pPr>
        <w:pStyle w:val="Titre2"/>
      </w:pPr>
      <w:r>
        <w:lastRenderedPageBreak/>
        <w:t>Ajout de la méthode Edit</w:t>
      </w:r>
    </w:p>
    <w:p w14:paraId="20F7AD10" w14:textId="33D5D4DE" w:rsidR="00811620" w:rsidRPr="00811620" w:rsidRDefault="00811620" w:rsidP="00811620">
      <w:pPr>
        <w:rPr>
          <w:b/>
          <w:bCs/>
        </w:rPr>
      </w:pPr>
      <w:r w:rsidRPr="00811620">
        <w:rPr>
          <w:b/>
          <w:bCs/>
        </w:rPr>
        <w:t>GET</w:t>
      </w:r>
    </w:p>
    <w:p w14:paraId="134ECAEE" w14:textId="45860756" w:rsidR="002E60F7" w:rsidRPr="00A2785A" w:rsidRDefault="002E60F7" w:rsidP="001F2EC9">
      <w:pPr>
        <w:pStyle w:val="Paragraphedeliste"/>
        <w:numPr>
          <w:ilvl w:val="0"/>
          <w:numId w:val="9"/>
        </w:numPr>
      </w:pPr>
      <w:r>
        <w:t xml:space="preserve">Ouvrez le </w:t>
      </w:r>
      <w:r w:rsidR="00177794">
        <w:t>Contrôleur</w:t>
      </w:r>
      <w:r>
        <w:t xml:space="preserve"> </w:t>
      </w:r>
      <w:proofErr w:type="spellStart"/>
      <w:r>
        <w:rPr>
          <w:b/>
          <w:bCs/>
        </w:rPr>
        <w:t>Zombie</w:t>
      </w:r>
      <w:r w:rsidR="00177794">
        <w:rPr>
          <w:b/>
          <w:bCs/>
        </w:rPr>
        <w:t>Controller</w:t>
      </w:r>
      <w:proofErr w:type="spellEnd"/>
    </w:p>
    <w:p w14:paraId="346F61C6" w14:textId="75CEEE80" w:rsidR="002E60F7" w:rsidRDefault="00650F54" w:rsidP="001F2EC9">
      <w:pPr>
        <w:pStyle w:val="Paragraphedeliste"/>
        <w:numPr>
          <w:ilvl w:val="0"/>
          <w:numId w:val="9"/>
        </w:numPr>
      </w:pPr>
      <w:r>
        <w:t xml:space="preserve">Faites une copie de la méthode GET </w:t>
      </w:r>
      <w:proofErr w:type="spellStart"/>
      <w:r w:rsidRPr="00AE5A13">
        <w:rPr>
          <w:b/>
          <w:bCs/>
        </w:rPr>
        <w:t>Create</w:t>
      </w:r>
      <w:proofErr w:type="spellEnd"/>
      <w:r>
        <w:t xml:space="preserve"> et appelez-l</w:t>
      </w:r>
      <w:r w:rsidR="00297AF9">
        <w:t>a</w:t>
      </w:r>
      <w:r>
        <w:t xml:space="preserve"> </w:t>
      </w:r>
      <w:r w:rsidRPr="00AE5A13">
        <w:rPr>
          <w:b/>
          <w:bCs/>
        </w:rPr>
        <w:t>Edit</w:t>
      </w:r>
    </w:p>
    <w:p w14:paraId="2E662B02" w14:textId="6E7B9E90" w:rsidR="000C3C8E" w:rsidRDefault="00080C7D" w:rsidP="001F2EC9">
      <w:pPr>
        <w:pStyle w:val="Paragraphedeliste"/>
        <w:numPr>
          <w:ilvl w:val="0"/>
          <w:numId w:val="9"/>
        </w:numPr>
      </w:pPr>
      <w:r>
        <w:t xml:space="preserve">Modifiez la méthode afin qu’elle </w:t>
      </w:r>
      <w:r w:rsidR="00C97616">
        <w:t>trouve et retourne le zombie dont le Id est passé en paramètre</w:t>
      </w:r>
      <w:r w:rsidR="003562EE">
        <w:t> :</w:t>
      </w:r>
    </w:p>
    <w:p w14:paraId="7D5A8BE7" w14:textId="5D278D03" w:rsidR="003562EE" w:rsidRDefault="003562EE" w:rsidP="001F2EC9">
      <w:pPr>
        <w:pStyle w:val="Paragraphedeliste"/>
        <w:numPr>
          <w:ilvl w:val="1"/>
          <w:numId w:val="9"/>
        </w:numPr>
      </w:pPr>
      <w:r>
        <w:t xml:space="preserve">Ajoutez un paramètre </w:t>
      </w:r>
      <w:proofErr w:type="spellStart"/>
      <w:r>
        <w:t>int</w:t>
      </w:r>
      <w:proofErr w:type="spellEnd"/>
      <w:r>
        <w:t xml:space="preserve"> id</w:t>
      </w:r>
    </w:p>
    <w:p w14:paraId="70D72B0F" w14:textId="5E129CED" w:rsidR="00B75EFE" w:rsidRDefault="00B75EFE" w:rsidP="001F2EC9">
      <w:pPr>
        <w:pStyle w:val="Paragraphedeliste"/>
        <w:numPr>
          <w:ilvl w:val="1"/>
          <w:numId w:val="9"/>
        </w:numPr>
      </w:pPr>
      <w:r>
        <w:t xml:space="preserve">Ajoutez au </w:t>
      </w:r>
      <w:proofErr w:type="spellStart"/>
      <w:r>
        <w:t>ZombieVM</w:t>
      </w:r>
      <w:proofErr w:type="spellEnd"/>
      <w:r>
        <w:t xml:space="preserve"> le zombie correspondant </w:t>
      </w:r>
      <w:r w:rsidR="00FB64ED">
        <w:t xml:space="preserve">à </w:t>
      </w:r>
      <w:proofErr w:type="spellStart"/>
      <w:r w:rsidR="00FB64ED">
        <w:t>l’id</w:t>
      </w:r>
      <w:proofErr w:type="spellEnd"/>
    </w:p>
    <w:p w14:paraId="158549AE" w14:textId="77777777" w:rsidR="00E10AE2" w:rsidRPr="00E10AE2" w:rsidRDefault="00E10AE2" w:rsidP="00687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10AE2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10A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E10AE2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E10A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gramStart"/>
      <w:r w:rsidRPr="00E10AE2">
        <w:rPr>
          <w:rFonts w:ascii="Cascadia Mono" w:hAnsi="Cascadia Mono" w:cs="Cascadia Mono"/>
          <w:color w:val="000000"/>
          <w:sz w:val="19"/>
          <w:szCs w:val="19"/>
          <w:lang w:val="en-CA"/>
        </w:rPr>
        <w:t>Edit(</w:t>
      </w:r>
      <w:proofErr w:type="gramEnd"/>
      <w:r w:rsidRPr="00E10AE2">
        <w:rPr>
          <w:rFonts w:ascii="Cascadia Mono" w:hAnsi="Cascadia Mono" w:cs="Cascadia Mono"/>
          <w:color w:val="0000FF"/>
          <w:sz w:val="19"/>
          <w:szCs w:val="19"/>
          <w:lang w:val="en-CA"/>
        </w:rPr>
        <w:t>int</w:t>
      </w:r>
      <w:r w:rsidRPr="00E10A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id)</w:t>
      </w:r>
    </w:p>
    <w:p w14:paraId="3568549B" w14:textId="41D457D1" w:rsidR="00E10AE2" w:rsidRPr="00975741" w:rsidRDefault="00E10AE2" w:rsidP="00687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75741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7E828137" w14:textId="7A3C9E5A" w:rsidR="00E10AE2" w:rsidRPr="00975741" w:rsidRDefault="00177794" w:rsidP="00687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spellStart"/>
      <w:r w:rsidR="00E10AE2" w:rsidRPr="00975741">
        <w:rPr>
          <w:rFonts w:ascii="Cascadia Mono" w:hAnsi="Cascadia Mono" w:cs="Cascadia Mono"/>
          <w:color w:val="000000"/>
          <w:sz w:val="19"/>
          <w:szCs w:val="19"/>
          <w:lang w:val="en-CA"/>
        </w:rPr>
        <w:t>ZombieVM</w:t>
      </w:r>
      <w:proofErr w:type="spellEnd"/>
      <w:r w:rsidR="00E10AE2" w:rsidRPr="0097574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="00E10AE2" w:rsidRPr="00975741">
        <w:rPr>
          <w:rFonts w:ascii="Cascadia Mono" w:hAnsi="Cascadia Mono" w:cs="Cascadia Mono"/>
          <w:color w:val="000000"/>
          <w:sz w:val="19"/>
          <w:szCs w:val="19"/>
          <w:lang w:val="en-CA"/>
        </w:rPr>
        <w:t>zombieVM</w:t>
      </w:r>
      <w:proofErr w:type="spellEnd"/>
      <w:r w:rsidR="00E10AE2" w:rsidRPr="0097574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="00E10AE2" w:rsidRPr="00975741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="00E10AE2" w:rsidRPr="0097574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proofErr w:type="gramStart"/>
      <w:r w:rsidR="00E10AE2" w:rsidRPr="00975741">
        <w:rPr>
          <w:rFonts w:ascii="Cascadia Mono" w:hAnsi="Cascadia Mono" w:cs="Cascadia Mono"/>
          <w:color w:val="000000"/>
          <w:sz w:val="19"/>
          <w:szCs w:val="19"/>
          <w:lang w:val="en-CA"/>
        </w:rPr>
        <w:t>ZombieVM</w:t>
      </w:r>
      <w:proofErr w:type="spellEnd"/>
      <w:r w:rsidR="00E10AE2" w:rsidRPr="00975741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proofErr w:type="gramEnd"/>
      <w:r w:rsidR="00E10AE2" w:rsidRPr="00975741">
        <w:rPr>
          <w:rFonts w:ascii="Cascadia Mono" w:hAnsi="Cascadia Mono" w:cs="Cascadia Mono"/>
          <w:color w:val="000000"/>
          <w:sz w:val="19"/>
          <w:szCs w:val="19"/>
          <w:lang w:val="en-CA"/>
        </w:rPr>
        <w:t>);</w:t>
      </w:r>
    </w:p>
    <w:p w14:paraId="6FA4230C" w14:textId="4094522B" w:rsidR="00E10AE2" w:rsidRPr="00975741" w:rsidRDefault="00E10AE2" w:rsidP="00687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7574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spellStart"/>
      <w:r w:rsidRPr="00687B3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zombieVM.Zombie</w:t>
      </w:r>
      <w:proofErr w:type="spellEnd"/>
      <w:r w:rsidRPr="00687B3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= _</w:t>
      </w:r>
      <w:proofErr w:type="spellStart"/>
      <w:proofErr w:type="gramStart"/>
      <w:r w:rsidRPr="00687B3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baseDonnees.Zombies.Find</w:t>
      </w:r>
      <w:proofErr w:type="spellEnd"/>
      <w:proofErr w:type="gramEnd"/>
      <w:r w:rsidRPr="00687B3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(id);</w:t>
      </w:r>
    </w:p>
    <w:p w14:paraId="06E17E2C" w14:textId="091B8DB7" w:rsidR="00E10AE2" w:rsidRPr="00E10AE2" w:rsidRDefault="00E10AE2" w:rsidP="00687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7574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spellStart"/>
      <w:r w:rsidRPr="00E10AE2">
        <w:rPr>
          <w:rFonts w:ascii="Cascadia Mono" w:hAnsi="Cascadia Mono" w:cs="Cascadia Mono"/>
          <w:color w:val="000000"/>
          <w:sz w:val="19"/>
          <w:szCs w:val="19"/>
          <w:lang w:val="en-CA"/>
        </w:rPr>
        <w:t>zombieVM.ZombieTypeSelectList</w:t>
      </w:r>
      <w:proofErr w:type="spellEnd"/>
      <w:r w:rsidRPr="00E10A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_</w:t>
      </w:r>
      <w:proofErr w:type="spellStart"/>
      <w:proofErr w:type="gramStart"/>
      <w:r w:rsidRPr="00E10AE2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baseDonnees.ZombieTypes.Select</w:t>
      </w:r>
      <w:proofErr w:type="spellEnd"/>
      <w:proofErr w:type="gramEnd"/>
      <w:r w:rsidRPr="00E10A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(t =&gt; </w:t>
      </w:r>
      <w:r w:rsidRPr="00E10AE2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E10A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17779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</w:t>
      </w:r>
      <w:proofErr w:type="spellStart"/>
      <w:r w:rsidRPr="00E10AE2">
        <w:rPr>
          <w:rFonts w:ascii="Cascadia Mono" w:hAnsi="Cascadia Mono" w:cs="Cascadia Mono"/>
          <w:color w:val="000000"/>
          <w:sz w:val="19"/>
          <w:szCs w:val="19"/>
          <w:lang w:val="en-CA"/>
        </w:rPr>
        <w:t>SelectListItem</w:t>
      </w:r>
      <w:proofErr w:type="spellEnd"/>
    </w:p>
    <w:p w14:paraId="13B20660" w14:textId="66700CF9" w:rsidR="00E10AE2" w:rsidRPr="00975741" w:rsidRDefault="00E10AE2" w:rsidP="00687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75741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2FAB40AE" w14:textId="233C4A9E" w:rsidR="00E10AE2" w:rsidRPr="00975741" w:rsidRDefault="00177794" w:rsidP="00687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E10AE2" w:rsidRPr="0097574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Text = </w:t>
      </w:r>
      <w:proofErr w:type="spellStart"/>
      <w:proofErr w:type="gramStart"/>
      <w:r w:rsidR="00E10AE2" w:rsidRPr="00975741">
        <w:rPr>
          <w:rFonts w:ascii="Cascadia Mono" w:hAnsi="Cascadia Mono" w:cs="Cascadia Mono"/>
          <w:color w:val="000000"/>
          <w:sz w:val="19"/>
          <w:szCs w:val="19"/>
          <w:lang w:val="en-CA"/>
        </w:rPr>
        <w:t>t.TypeName</w:t>
      </w:r>
      <w:proofErr w:type="spellEnd"/>
      <w:proofErr w:type="gramEnd"/>
      <w:r w:rsidR="00E10AE2" w:rsidRPr="00975741">
        <w:rPr>
          <w:rFonts w:ascii="Cascadia Mono" w:hAnsi="Cascadia Mono" w:cs="Cascadia Mono"/>
          <w:color w:val="000000"/>
          <w:sz w:val="19"/>
          <w:szCs w:val="19"/>
          <w:lang w:val="en-CA"/>
        </w:rPr>
        <w:t>,</w:t>
      </w:r>
    </w:p>
    <w:p w14:paraId="57DD28B4" w14:textId="41917C61" w:rsidR="00E10AE2" w:rsidRPr="00975741" w:rsidRDefault="00E10AE2" w:rsidP="00687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7574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Value = </w:t>
      </w:r>
      <w:proofErr w:type="spellStart"/>
      <w:r w:rsidRPr="00975741">
        <w:rPr>
          <w:rFonts w:ascii="Cascadia Mono" w:hAnsi="Cascadia Mono" w:cs="Cascadia Mono"/>
          <w:color w:val="000000"/>
          <w:sz w:val="19"/>
          <w:szCs w:val="19"/>
          <w:lang w:val="en-CA"/>
        </w:rPr>
        <w:t>t.</w:t>
      </w:r>
      <w:proofErr w:type="gramStart"/>
      <w:r w:rsidRPr="00975741">
        <w:rPr>
          <w:rFonts w:ascii="Cascadia Mono" w:hAnsi="Cascadia Mono" w:cs="Cascadia Mono"/>
          <w:color w:val="000000"/>
          <w:sz w:val="19"/>
          <w:szCs w:val="19"/>
          <w:lang w:val="en-CA"/>
        </w:rPr>
        <w:t>Id.ToString</w:t>
      </w:r>
      <w:proofErr w:type="spellEnd"/>
      <w:proofErr w:type="gramEnd"/>
      <w:r w:rsidRPr="00975741">
        <w:rPr>
          <w:rFonts w:ascii="Cascadia Mono" w:hAnsi="Cascadia Mono" w:cs="Cascadia Mono"/>
          <w:color w:val="000000"/>
          <w:sz w:val="19"/>
          <w:szCs w:val="19"/>
          <w:lang w:val="en-CA"/>
        </w:rPr>
        <w:t>()</w:t>
      </w:r>
    </w:p>
    <w:p w14:paraId="5A6F64E5" w14:textId="09B3BCD8" w:rsidR="00E10AE2" w:rsidRPr="00975741" w:rsidRDefault="00E10AE2" w:rsidP="00687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75741">
        <w:rPr>
          <w:rFonts w:ascii="Cascadia Mono" w:hAnsi="Cascadia Mono" w:cs="Cascadia Mono"/>
          <w:color w:val="000000"/>
          <w:sz w:val="19"/>
          <w:szCs w:val="19"/>
          <w:lang w:val="en-CA"/>
        </w:rPr>
        <w:t>}</w:t>
      </w:r>
      <w:proofErr w:type="gramStart"/>
      <w:r w:rsidRPr="00975741">
        <w:rPr>
          <w:rFonts w:ascii="Cascadia Mono" w:hAnsi="Cascadia Mono" w:cs="Cascadia Mono"/>
          <w:color w:val="000000"/>
          <w:sz w:val="19"/>
          <w:szCs w:val="19"/>
          <w:lang w:val="en-CA"/>
        </w:rPr>
        <w:t>).</w:t>
      </w:r>
      <w:proofErr w:type="spellStart"/>
      <w:r w:rsidRPr="00975741">
        <w:rPr>
          <w:rFonts w:ascii="Cascadia Mono" w:hAnsi="Cascadia Mono" w:cs="Cascadia Mono"/>
          <w:color w:val="000000"/>
          <w:sz w:val="19"/>
          <w:szCs w:val="19"/>
          <w:lang w:val="en-CA"/>
        </w:rPr>
        <w:t>OrderBy</w:t>
      </w:r>
      <w:proofErr w:type="spellEnd"/>
      <w:proofErr w:type="gramEnd"/>
      <w:r w:rsidRPr="0097574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(t =&gt; </w:t>
      </w:r>
      <w:proofErr w:type="spellStart"/>
      <w:proofErr w:type="gramStart"/>
      <w:r w:rsidRPr="00975741">
        <w:rPr>
          <w:rFonts w:ascii="Cascadia Mono" w:hAnsi="Cascadia Mono" w:cs="Cascadia Mono"/>
          <w:color w:val="000000"/>
          <w:sz w:val="19"/>
          <w:szCs w:val="19"/>
          <w:lang w:val="en-CA"/>
        </w:rPr>
        <w:t>t.Text</w:t>
      </w:r>
      <w:proofErr w:type="spellEnd"/>
      <w:proofErr w:type="gramEnd"/>
      <w:r w:rsidRPr="00975741">
        <w:rPr>
          <w:rFonts w:ascii="Cascadia Mono" w:hAnsi="Cascadia Mono" w:cs="Cascadia Mono"/>
          <w:color w:val="000000"/>
          <w:sz w:val="19"/>
          <w:szCs w:val="19"/>
          <w:lang w:val="en-CA"/>
        </w:rPr>
        <w:t>);</w:t>
      </w:r>
    </w:p>
    <w:p w14:paraId="7E7E876B" w14:textId="77777777" w:rsidR="00E10AE2" w:rsidRPr="00975741" w:rsidRDefault="00E10AE2" w:rsidP="00687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571E1918" w14:textId="1C7C3164" w:rsidR="00E10AE2" w:rsidRPr="00975741" w:rsidRDefault="00177794" w:rsidP="00687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 </w:t>
      </w:r>
      <w:r w:rsidR="00E10AE2" w:rsidRPr="00975741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="00E10AE2" w:rsidRPr="0097574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View(</w:t>
      </w:r>
      <w:proofErr w:type="spellStart"/>
      <w:r w:rsidR="00E10AE2" w:rsidRPr="00975741">
        <w:rPr>
          <w:rFonts w:ascii="Cascadia Mono" w:hAnsi="Cascadia Mono" w:cs="Cascadia Mono"/>
          <w:color w:val="000000"/>
          <w:sz w:val="19"/>
          <w:szCs w:val="19"/>
          <w:lang w:val="en-CA"/>
        </w:rPr>
        <w:t>zombieVM</w:t>
      </w:r>
      <w:proofErr w:type="spellEnd"/>
      <w:r w:rsidR="00E10AE2" w:rsidRPr="00975741">
        <w:rPr>
          <w:rFonts w:ascii="Cascadia Mono" w:hAnsi="Cascadia Mono" w:cs="Cascadia Mono"/>
          <w:color w:val="000000"/>
          <w:sz w:val="19"/>
          <w:szCs w:val="19"/>
          <w:lang w:val="en-CA"/>
        </w:rPr>
        <w:t>);</w:t>
      </w:r>
    </w:p>
    <w:p w14:paraId="3FFA9A4E" w14:textId="17BD2F96" w:rsidR="00B75EFE" w:rsidRDefault="00E10AE2" w:rsidP="00687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</w:pPr>
      <w:r w:rsidRPr="00E10AE2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B398A0F" w14:textId="654BADAB" w:rsidR="00820658" w:rsidRPr="009C3FB8" w:rsidRDefault="00820658" w:rsidP="001F2EC9">
      <w:pPr>
        <w:pStyle w:val="Paragraphedeliste"/>
        <w:numPr>
          <w:ilvl w:val="0"/>
          <w:numId w:val="9"/>
        </w:numPr>
      </w:pPr>
      <w:r>
        <w:t xml:space="preserve">Mettez un point d’arrêt sur la ligne de </w:t>
      </w:r>
      <w:r w:rsidR="00830099">
        <w:rPr>
          <w:b/>
          <w:bCs/>
        </w:rPr>
        <w:t>r</w:t>
      </w:r>
      <w:r w:rsidRPr="009B3CC9">
        <w:rPr>
          <w:b/>
          <w:bCs/>
        </w:rPr>
        <w:t>eturn View</w:t>
      </w:r>
      <w:r w:rsidR="0064408C">
        <w:rPr>
          <w:b/>
          <w:bCs/>
        </w:rPr>
        <w:t xml:space="preserve"> </w:t>
      </w:r>
      <w:r w:rsidR="0064408C" w:rsidRPr="0064408C">
        <w:t>(Encore une fois, on test</w:t>
      </w:r>
      <w:r w:rsidR="00830099">
        <w:t>e</w:t>
      </w:r>
      <w:r w:rsidR="0064408C" w:rsidRPr="0064408C">
        <w:t xml:space="preserve"> seulement dans </w:t>
      </w:r>
      <w:proofErr w:type="spellStart"/>
      <w:r w:rsidR="0064408C" w:rsidRPr="0064408C">
        <w:t>VisualStudio</w:t>
      </w:r>
      <w:proofErr w:type="spellEnd"/>
      <w:r w:rsidR="00830099">
        <w:t>,</w:t>
      </w:r>
      <w:r w:rsidR="0064408C" w:rsidRPr="0064408C">
        <w:t xml:space="preserve"> il n’y a pas encore de vue)</w:t>
      </w:r>
    </w:p>
    <w:p w14:paraId="34FEFCC7" w14:textId="1BF4C2D6" w:rsidR="007A453B" w:rsidRPr="00652310" w:rsidRDefault="00820658" w:rsidP="001F2EC9">
      <w:pPr>
        <w:pStyle w:val="Paragraphedeliste"/>
        <w:numPr>
          <w:ilvl w:val="0"/>
          <w:numId w:val="9"/>
        </w:numPr>
      </w:pPr>
      <w:r>
        <w:t xml:space="preserve">Démarrez l’application pour tester </w:t>
      </w:r>
      <w:r w:rsidR="00441AE8">
        <w:t xml:space="preserve">avec le Zombie ayant </w:t>
      </w:r>
      <w:proofErr w:type="spellStart"/>
      <w:r w:rsidR="00441AE8">
        <w:t>l</w:t>
      </w:r>
      <w:r w:rsidR="00830099">
        <w:t>’</w:t>
      </w:r>
      <w:r w:rsidR="00441AE8">
        <w:t>Id</w:t>
      </w:r>
      <w:proofErr w:type="spellEnd"/>
      <w:r w:rsidR="00441AE8">
        <w:t xml:space="preserve"> 2 </w:t>
      </w:r>
      <w:r>
        <w:t xml:space="preserve">via l’URL </w:t>
      </w:r>
      <w:r w:rsidR="007A453B" w:rsidRPr="00441AE8">
        <w:rPr>
          <w:b/>
          <w:bCs/>
        </w:rPr>
        <w:t>/</w:t>
      </w:r>
      <w:r w:rsidR="00687B3E">
        <w:rPr>
          <w:b/>
          <w:bCs/>
        </w:rPr>
        <w:t>Z</w:t>
      </w:r>
      <w:r w:rsidR="007A453B" w:rsidRPr="00441AE8">
        <w:rPr>
          <w:b/>
          <w:bCs/>
        </w:rPr>
        <w:t>ombie/Edit/</w:t>
      </w:r>
      <w:r w:rsidR="00441AE8">
        <w:rPr>
          <w:b/>
          <w:bCs/>
        </w:rPr>
        <w:t>2</w:t>
      </w:r>
    </w:p>
    <w:p w14:paraId="23BDE24B" w14:textId="54CBE2CA" w:rsidR="00652310" w:rsidRPr="00E80B7C" w:rsidRDefault="00652310" w:rsidP="001F2EC9">
      <w:pPr>
        <w:pStyle w:val="Paragraphedeliste"/>
        <w:numPr>
          <w:ilvl w:val="0"/>
          <w:numId w:val="9"/>
        </w:numPr>
      </w:pPr>
      <w:r>
        <w:t xml:space="preserve">Vérifiez que les informations retournées sont bien celles de </w:t>
      </w:r>
      <w:r>
        <w:rPr>
          <w:b/>
          <w:bCs/>
        </w:rPr>
        <w:t>Lenore</w:t>
      </w:r>
    </w:p>
    <w:p w14:paraId="12D54D15" w14:textId="01D4D50E" w:rsidR="00E80B7C" w:rsidRDefault="00E80B7C" w:rsidP="001F2EC9">
      <w:pPr>
        <w:pStyle w:val="Paragraphedeliste"/>
        <w:numPr>
          <w:ilvl w:val="0"/>
          <w:numId w:val="9"/>
        </w:numPr>
      </w:pPr>
      <w:r>
        <w:t>Arrêtez l’application</w:t>
      </w:r>
    </w:p>
    <w:p w14:paraId="530746EB" w14:textId="462BF7FB" w:rsidR="003E270B" w:rsidRDefault="003E270B" w:rsidP="001F2EC9">
      <w:pPr>
        <w:pStyle w:val="Paragraphedeliste"/>
        <w:numPr>
          <w:ilvl w:val="0"/>
          <w:numId w:val="9"/>
        </w:numPr>
      </w:pPr>
      <w:r>
        <w:t>Désactivez le Point d’arrêt</w:t>
      </w:r>
      <w:r w:rsidR="001A7E3F">
        <w:t xml:space="preserve"> sans le supprimer (bouton droit de la souris)</w:t>
      </w:r>
    </w:p>
    <w:p w14:paraId="2EAB6E1F" w14:textId="674B1556" w:rsidR="00B73671" w:rsidRPr="00B20EB6" w:rsidRDefault="00B73671" w:rsidP="001F2EC9">
      <w:pPr>
        <w:pStyle w:val="Paragraphedeliste"/>
        <w:numPr>
          <w:ilvl w:val="0"/>
          <w:numId w:val="9"/>
        </w:numPr>
      </w:pPr>
      <w:r>
        <w:t xml:space="preserve">Copiez la View </w:t>
      </w:r>
      <w:r w:rsidR="00B20EB6">
        <w:t xml:space="preserve">Zombie 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</w:t>
      </w:r>
      <w:r>
        <w:t xml:space="preserve">et appelez-la </w:t>
      </w:r>
      <w:r w:rsidRPr="00B73671">
        <w:rPr>
          <w:b/>
          <w:bCs/>
        </w:rPr>
        <w:t>Edit</w:t>
      </w:r>
    </w:p>
    <w:p w14:paraId="169DFBF2" w14:textId="0405B8A2" w:rsidR="00B20EB6" w:rsidRPr="00B20EB6" w:rsidRDefault="00B20EB6" w:rsidP="001F2EC9">
      <w:pPr>
        <w:pStyle w:val="Paragraphedeliste"/>
        <w:numPr>
          <w:ilvl w:val="0"/>
          <w:numId w:val="9"/>
        </w:numPr>
      </w:pPr>
      <w:r w:rsidRPr="00B20EB6">
        <w:t xml:space="preserve">Ouvrez la </w:t>
      </w:r>
      <w:r w:rsidR="00830099">
        <w:t>V</w:t>
      </w:r>
      <w:r w:rsidRPr="00B20EB6">
        <w:t>iew Zombie</w:t>
      </w:r>
      <w:r>
        <w:rPr>
          <w:b/>
          <w:bCs/>
        </w:rPr>
        <w:t xml:space="preserve"> Edit</w:t>
      </w:r>
    </w:p>
    <w:p w14:paraId="7942596B" w14:textId="17431524" w:rsidR="00B20EB6" w:rsidRDefault="00B20EB6" w:rsidP="001F2EC9">
      <w:pPr>
        <w:pStyle w:val="Paragraphedeliste"/>
        <w:numPr>
          <w:ilvl w:val="0"/>
          <w:numId w:val="9"/>
        </w:numPr>
      </w:pPr>
      <w:r>
        <w:t>Faites les modifications afin d’adapter la View à la modification</w:t>
      </w:r>
    </w:p>
    <w:p w14:paraId="165FE387" w14:textId="4F7F1401" w:rsidR="00B20EB6" w:rsidRDefault="00D847AC" w:rsidP="001F2EC9">
      <w:pPr>
        <w:pStyle w:val="Paragraphedeliste"/>
        <w:numPr>
          <w:ilvl w:val="1"/>
          <w:numId w:val="9"/>
        </w:numPr>
      </w:pPr>
      <w:r>
        <w:t xml:space="preserve">Modifiez le titre dans le </w:t>
      </w:r>
      <w:proofErr w:type="spellStart"/>
      <w:r>
        <w:t>ViewData</w:t>
      </w:r>
      <w:proofErr w:type="spellEnd"/>
      <w:r w:rsidR="00CD17F0">
        <w:t xml:space="preserve"> et le </w:t>
      </w:r>
      <w:r w:rsidR="0064408C">
        <w:t>h</w:t>
      </w:r>
      <w:r w:rsidR="00CD17F0" w:rsidRPr="0064408C">
        <w:rPr>
          <w:rFonts w:ascii="Arial Narrow" w:hAnsi="Arial Narrow"/>
        </w:rPr>
        <w:t>1</w:t>
      </w:r>
    </w:p>
    <w:p w14:paraId="2A7F56E3" w14:textId="504B62AE" w:rsidR="00D847AC" w:rsidRDefault="00FF6A9D" w:rsidP="001F2EC9">
      <w:pPr>
        <w:pStyle w:val="Paragraphedeliste"/>
        <w:numPr>
          <w:ilvl w:val="1"/>
          <w:numId w:val="9"/>
        </w:numPr>
      </w:pPr>
      <w:r>
        <w:t>L</w:t>
      </w:r>
      <w:r w:rsidR="00A62441">
        <w:t>’attribut</w:t>
      </w:r>
      <w:r w:rsidR="00DB271D">
        <w:t xml:space="preserve"> </w:t>
      </w:r>
      <w:r w:rsidR="00DB271D">
        <w:rPr>
          <w:i/>
          <w:iCs/>
        </w:rPr>
        <w:t xml:space="preserve">value </w:t>
      </w:r>
      <w:r w:rsidR="00DB271D">
        <w:t>du</w:t>
      </w:r>
      <w:r>
        <w:t xml:space="preserve"> </w:t>
      </w:r>
      <w:r w:rsidR="00CD17F0">
        <w:t xml:space="preserve">bouton </w:t>
      </w:r>
      <w:proofErr w:type="spellStart"/>
      <w:r w:rsidR="00DB271D">
        <w:rPr>
          <w:i/>
          <w:iCs/>
        </w:rPr>
        <w:t>submit</w:t>
      </w:r>
      <w:proofErr w:type="spellEnd"/>
      <w:r w:rsidR="00DB271D">
        <w:t xml:space="preserve"> du formulaire</w:t>
      </w:r>
    </w:p>
    <w:p w14:paraId="1188BCC6" w14:textId="28F793F9" w:rsidR="00A62441" w:rsidRPr="00D244BD" w:rsidRDefault="00A62441" w:rsidP="001F2EC9">
      <w:pPr>
        <w:pStyle w:val="Paragraphedeliste"/>
        <w:numPr>
          <w:ilvl w:val="1"/>
          <w:numId w:val="9"/>
        </w:numPr>
      </w:pPr>
      <w:r>
        <w:t xml:space="preserve">Le </w:t>
      </w:r>
      <w:proofErr w:type="spellStart"/>
      <w:r>
        <w:rPr>
          <w:i/>
          <w:iCs/>
        </w:rPr>
        <w:t>tagHelper</w:t>
      </w:r>
      <w:proofErr w:type="spellEnd"/>
      <w:r>
        <w:t xml:space="preserve"> </w:t>
      </w:r>
      <w:r w:rsidR="00D244BD">
        <w:t xml:space="preserve">doit </w:t>
      </w:r>
      <w:r w:rsidR="0064408C">
        <w:t>appeler</w:t>
      </w:r>
      <w:r w:rsidR="00D244BD">
        <w:t xml:space="preserve"> l’action </w:t>
      </w:r>
      <w:r w:rsidR="00D244BD">
        <w:rPr>
          <w:b/>
          <w:bCs/>
        </w:rPr>
        <w:t>Edit</w:t>
      </w:r>
    </w:p>
    <w:p w14:paraId="233B0F67" w14:textId="77777777" w:rsidR="00D244BD" w:rsidRPr="0067052F" w:rsidRDefault="00D244BD" w:rsidP="00687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7052F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67052F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67052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67052F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67052F">
        <w:rPr>
          <w:rFonts w:ascii="Cascadia Mono" w:hAnsi="Cascadia Mono" w:cs="Cascadia Mono"/>
          <w:color w:val="0000FF"/>
          <w:sz w:val="19"/>
          <w:szCs w:val="19"/>
          <w:lang w:val="en-CA"/>
        </w:rPr>
        <w:t>="col-md-4"&gt;</w:t>
      </w:r>
    </w:p>
    <w:p w14:paraId="2BCA9BAA" w14:textId="77777777" w:rsidR="00D244BD" w:rsidRPr="0067052F" w:rsidRDefault="00D244BD" w:rsidP="00687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7052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67052F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67052F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67052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67052F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67052F">
        <w:rPr>
          <w:rFonts w:ascii="Cascadia Mono" w:hAnsi="Cascadia Mono" w:cs="Cascadia Mono"/>
          <w:color w:val="0000FF"/>
          <w:sz w:val="19"/>
          <w:szCs w:val="19"/>
          <w:lang w:val="en-CA"/>
        </w:rPr>
        <w:t>="row p-3 "&gt;</w:t>
      </w:r>
    </w:p>
    <w:p w14:paraId="16C299E8" w14:textId="59F8CDF4" w:rsidR="00D244BD" w:rsidRPr="0067052F" w:rsidRDefault="00D244BD" w:rsidP="00687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7052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67052F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67052F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form</w:t>
      </w:r>
      <w:r w:rsidRPr="0067052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67052F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asp-action</w:t>
      </w:r>
      <w:r w:rsidRPr="0067052F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="0067052F" w:rsidRPr="0067052F">
        <w:rPr>
          <w:rFonts w:ascii="Cascadia Mono" w:hAnsi="Cascadia Mono" w:cs="Cascadia Mono"/>
          <w:color w:val="0000FF"/>
          <w:sz w:val="19"/>
          <w:szCs w:val="19"/>
          <w:highlight w:val="cyan"/>
          <w:lang w:val="en-CA"/>
        </w:rPr>
        <w:t>Edit</w:t>
      </w:r>
      <w:r w:rsidRPr="0067052F">
        <w:rPr>
          <w:rFonts w:ascii="Cascadia Mono" w:hAnsi="Cascadia Mono" w:cs="Cascadia Mono"/>
          <w:color w:val="0000FF"/>
          <w:sz w:val="19"/>
          <w:szCs w:val="19"/>
          <w:lang w:val="en-CA"/>
        </w:rPr>
        <w:t>"&gt;</w:t>
      </w:r>
    </w:p>
    <w:p w14:paraId="53ED5D7C" w14:textId="42972841" w:rsidR="00D244BD" w:rsidRPr="00D244BD" w:rsidRDefault="00D244BD" w:rsidP="00687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lang w:val="en-CA"/>
        </w:rPr>
      </w:pPr>
      <w:r w:rsidRPr="00D244B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D244BD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D244BD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div</w:t>
      </w:r>
      <w:r w:rsidRPr="00D244B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D244BD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asp-validation-summary</w:t>
      </w:r>
      <w:r w:rsidRPr="00D244BD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proofErr w:type="spellStart"/>
      <w:r w:rsidRPr="00D244BD">
        <w:rPr>
          <w:rFonts w:ascii="Cascadia Mono" w:hAnsi="Cascadia Mono" w:cs="Cascadia Mono"/>
          <w:color w:val="000000"/>
          <w:sz w:val="19"/>
          <w:szCs w:val="19"/>
          <w:lang w:val="en-CA"/>
        </w:rPr>
        <w:t>ModelOnly</w:t>
      </w:r>
      <w:proofErr w:type="spellEnd"/>
      <w:r w:rsidRPr="00D244BD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D244B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D244BD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D244BD">
        <w:rPr>
          <w:rFonts w:ascii="Cascadia Mono" w:hAnsi="Cascadia Mono" w:cs="Cascadia Mono"/>
          <w:color w:val="0000FF"/>
          <w:sz w:val="19"/>
          <w:szCs w:val="19"/>
          <w:lang w:val="en-CA"/>
        </w:rPr>
        <w:t>="text-danger"&gt;&lt;/</w:t>
      </w:r>
      <w:r w:rsidRPr="00D244BD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div</w:t>
      </w:r>
      <w:r w:rsidRPr="00D244BD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3B475B8E" w14:textId="121F3F9C" w:rsidR="00F968B5" w:rsidRPr="00652310" w:rsidRDefault="00F968B5" w:rsidP="00177794">
      <w:pPr>
        <w:pStyle w:val="Paragraphedeliste"/>
        <w:numPr>
          <w:ilvl w:val="0"/>
          <w:numId w:val="9"/>
        </w:numPr>
      </w:pPr>
      <w:r>
        <w:t xml:space="preserve">Démarrez l’application pour tester avec le Zombie ayant </w:t>
      </w:r>
      <w:proofErr w:type="spellStart"/>
      <w:r>
        <w:t>l</w:t>
      </w:r>
      <w:r w:rsidR="001D5F07">
        <w:t>’</w:t>
      </w:r>
      <w:r>
        <w:t>Id</w:t>
      </w:r>
      <w:proofErr w:type="spellEnd"/>
      <w:r>
        <w:t xml:space="preserve"> 2 via l’URL </w:t>
      </w:r>
      <w:r w:rsidRPr="00441AE8">
        <w:rPr>
          <w:b/>
          <w:bCs/>
        </w:rPr>
        <w:t>/</w:t>
      </w:r>
      <w:r w:rsidR="0064408C">
        <w:rPr>
          <w:b/>
          <w:bCs/>
        </w:rPr>
        <w:t>Z</w:t>
      </w:r>
      <w:r w:rsidRPr="00441AE8">
        <w:rPr>
          <w:b/>
          <w:bCs/>
        </w:rPr>
        <w:t>ombie/Edit/</w:t>
      </w:r>
      <w:r>
        <w:rPr>
          <w:b/>
          <w:bCs/>
        </w:rPr>
        <w:t>2</w:t>
      </w:r>
    </w:p>
    <w:p w14:paraId="3B901D8B" w14:textId="1C0E284E" w:rsidR="00F968B5" w:rsidRPr="00E80B7C" w:rsidRDefault="00F968B5" w:rsidP="00177794">
      <w:pPr>
        <w:pStyle w:val="Paragraphedeliste"/>
        <w:numPr>
          <w:ilvl w:val="0"/>
          <w:numId w:val="9"/>
        </w:numPr>
      </w:pPr>
      <w:r>
        <w:t xml:space="preserve">Vérifiez que les informations retournées sont bien celles de </w:t>
      </w:r>
      <w:r>
        <w:rPr>
          <w:b/>
          <w:bCs/>
        </w:rPr>
        <w:t>Lenore</w:t>
      </w:r>
      <w:r w:rsidR="003E4C66">
        <w:rPr>
          <w:b/>
          <w:bCs/>
        </w:rPr>
        <w:t xml:space="preserve"> </w:t>
      </w:r>
      <w:r w:rsidR="003E4C66">
        <w:t xml:space="preserve">et que c’est la </w:t>
      </w:r>
      <w:r w:rsidR="00830099">
        <w:t>V</w:t>
      </w:r>
      <w:r w:rsidR="003E4C66" w:rsidRPr="0064408C">
        <w:t>iew</w:t>
      </w:r>
      <w:r w:rsidR="003E4C66">
        <w:rPr>
          <w:i/>
          <w:iCs/>
        </w:rPr>
        <w:t xml:space="preserve"> </w:t>
      </w:r>
      <w:r w:rsidR="003E4C66">
        <w:t>Edit</w:t>
      </w:r>
    </w:p>
    <w:p w14:paraId="22CA37DD" w14:textId="3853A3BE" w:rsidR="00F968B5" w:rsidRDefault="00F968B5" w:rsidP="00177794">
      <w:pPr>
        <w:pStyle w:val="Paragraphedeliste"/>
        <w:numPr>
          <w:ilvl w:val="0"/>
          <w:numId w:val="9"/>
        </w:numPr>
      </w:pPr>
      <w:r>
        <w:t>Arrêtez l’application</w:t>
      </w:r>
      <w:r w:rsidR="0064408C">
        <w:t xml:space="preserve"> (Il faut encore ajouter le post pour que ça soit fonctionnel)</w:t>
      </w:r>
    </w:p>
    <w:p w14:paraId="1DE5C563" w14:textId="77777777" w:rsidR="00177794" w:rsidRDefault="00177794">
      <w:pPr>
        <w:rPr>
          <w:b/>
          <w:bCs/>
        </w:rPr>
      </w:pPr>
      <w:r>
        <w:rPr>
          <w:b/>
          <w:bCs/>
        </w:rPr>
        <w:br w:type="page"/>
      </w:r>
    </w:p>
    <w:p w14:paraId="51B67F02" w14:textId="375A4A6B" w:rsidR="00811620" w:rsidRPr="00811620" w:rsidRDefault="00811620" w:rsidP="00811620">
      <w:pPr>
        <w:rPr>
          <w:b/>
          <w:bCs/>
        </w:rPr>
      </w:pPr>
      <w:r w:rsidRPr="00811620">
        <w:rPr>
          <w:b/>
          <w:bCs/>
        </w:rPr>
        <w:lastRenderedPageBreak/>
        <w:t>POST</w:t>
      </w:r>
    </w:p>
    <w:p w14:paraId="1B75887B" w14:textId="265863BC" w:rsidR="00E80B7C" w:rsidRPr="005E7C91" w:rsidRDefault="00E80B7C" w:rsidP="00177794">
      <w:pPr>
        <w:pStyle w:val="Paragraphedeliste"/>
        <w:numPr>
          <w:ilvl w:val="0"/>
          <w:numId w:val="23"/>
        </w:numPr>
      </w:pPr>
      <w:r>
        <w:t xml:space="preserve">Faites une copie de la méthode </w:t>
      </w:r>
      <w:r w:rsidR="0049035D">
        <w:t>POST</w:t>
      </w:r>
      <w:r>
        <w:t xml:space="preserve"> </w:t>
      </w:r>
      <w:proofErr w:type="spellStart"/>
      <w:r w:rsidRPr="00AE5A13">
        <w:rPr>
          <w:b/>
          <w:bCs/>
        </w:rPr>
        <w:t>Create</w:t>
      </w:r>
      <w:proofErr w:type="spellEnd"/>
      <w:r>
        <w:t xml:space="preserve"> et appelez-la </w:t>
      </w:r>
      <w:r w:rsidRPr="00AE5A13">
        <w:rPr>
          <w:b/>
          <w:bCs/>
        </w:rPr>
        <w:t>Edit</w:t>
      </w:r>
    </w:p>
    <w:p w14:paraId="06963656" w14:textId="4A98D872" w:rsidR="00B81868" w:rsidRPr="00B81868" w:rsidRDefault="005E7C91" w:rsidP="00177794">
      <w:pPr>
        <w:pStyle w:val="Paragraphedeliste"/>
        <w:numPr>
          <w:ilvl w:val="0"/>
          <w:numId w:val="23"/>
        </w:numPr>
      </w:pPr>
      <w:r w:rsidRPr="005E7C91">
        <w:t xml:space="preserve">Ajoutez la décoration </w:t>
      </w:r>
      <w:r w:rsidR="00B81868">
        <w:t xml:space="preserve">pour éviter </w:t>
      </w:r>
      <w:r w:rsidR="00757D34" w:rsidRPr="00757D34">
        <w:t>les attaques de falsification de requêtes</w:t>
      </w:r>
      <w:r w:rsidR="00757D34">
        <w:t>.</w:t>
      </w:r>
      <w:r w:rsidR="00066A5F">
        <w:t xml:space="preserve"> Il </w:t>
      </w:r>
      <w:r w:rsidR="00BB1E76">
        <w:t>serait</w:t>
      </w:r>
      <w:r w:rsidR="00066A5F">
        <w:t xml:space="preserve"> sage de l’ajouter également </w:t>
      </w:r>
      <w:r w:rsidR="00830099">
        <w:t>pour</w:t>
      </w:r>
      <w:r w:rsidR="00066A5F">
        <w:t xml:space="preserve"> le </w:t>
      </w:r>
      <w:proofErr w:type="spellStart"/>
      <w:r w:rsidR="00066A5F">
        <w:t>Create</w:t>
      </w:r>
      <w:proofErr w:type="spellEnd"/>
    </w:p>
    <w:p w14:paraId="4BAF32D8" w14:textId="40D45CC0" w:rsidR="00B81868" w:rsidRPr="00B81868" w:rsidRDefault="00B81868" w:rsidP="00B81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81868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 w:rsidRPr="00B81868">
        <w:rPr>
          <w:rFonts w:ascii="Cascadia Mono" w:hAnsi="Cascadia Mono" w:cs="Cascadia Mono"/>
          <w:color w:val="000000"/>
          <w:sz w:val="19"/>
          <w:szCs w:val="19"/>
        </w:rPr>
        <w:t>HttpPost</w:t>
      </w:r>
      <w:proofErr w:type="spellEnd"/>
      <w:r w:rsidRPr="00B81868"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1B3E6BC0" w14:textId="6B4ED784" w:rsidR="00B81868" w:rsidRPr="00B81868" w:rsidRDefault="00B81868" w:rsidP="00B81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81868">
        <w:rPr>
          <w:rFonts w:ascii="Cascadia Mono" w:hAnsi="Cascadia Mono" w:cs="Cascadia Mono"/>
          <w:color w:val="000000"/>
          <w:sz w:val="19"/>
          <w:szCs w:val="19"/>
          <w:highlight w:val="green"/>
        </w:rPr>
        <w:t>[</w:t>
      </w:r>
      <w:proofErr w:type="spellStart"/>
      <w:r w:rsidRPr="00B81868">
        <w:rPr>
          <w:rFonts w:ascii="Cascadia Mono" w:hAnsi="Cascadia Mono" w:cs="Cascadia Mono"/>
          <w:color w:val="000000"/>
          <w:sz w:val="19"/>
          <w:szCs w:val="19"/>
          <w:highlight w:val="green"/>
        </w:rPr>
        <w:t>ValidateAntiForgeryToken</w:t>
      </w:r>
      <w:proofErr w:type="spellEnd"/>
      <w:r w:rsidRPr="00B81868">
        <w:rPr>
          <w:rFonts w:ascii="Cascadia Mono" w:hAnsi="Cascadia Mono" w:cs="Cascadia Mono"/>
          <w:color w:val="000000"/>
          <w:sz w:val="19"/>
          <w:szCs w:val="19"/>
          <w:highlight w:val="green"/>
        </w:rPr>
        <w:t>]</w:t>
      </w:r>
    </w:p>
    <w:p w14:paraId="3ED37294" w14:textId="1F6B8910" w:rsidR="00B81868" w:rsidRPr="00B81868" w:rsidRDefault="00B81868" w:rsidP="00B81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lang w:val="en-CA"/>
        </w:rPr>
      </w:pPr>
      <w:r w:rsidRPr="00B81868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B81868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B81868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B81868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gramStart"/>
      <w:r w:rsidRPr="00B81868">
        <w:rPr>
          <w:rFonts w:ascii="Cascadia Mono" w:hAnsi="Cascadia Mono" w:cs="Cascadia Mono"/>
          <w:color w:val="000000"/>
          <w:sz w:val="19"/>
          <w:szCs w:val="19"/>
          <w:lang w:val="en-CA"/>
        </w:rPr>
        <w:t>Edit(</w:t>
      </w:r>
      <w:proofErr w:type="spellStart"/>
      <w:proofErr w:type="gramEnd"/>
      <w:r w:rsidRPr="00B81868">
        <w:rPr>
          <w:rFonts w:ascii="Cascadia Mono" w:hAnsi="Cascadia Mono" w:cs="Cascadia Mono"/>
          <w:color w:val="000000"/>
          <w:sz w:val="19"/>
          <w:szCs w:val="19"/>
          <w:lang w:val="en-CA"/>
        </w:rPr>
        <w:t>ZombieVM</w:t>
      </w:r>
      <w:proofErr w:type="spellEnd"/>
      <w:r w:rsidRPr="00B81868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B81868">
        <w:rPr>
          <w:rFonts w:ascii="Cascadia Mono" w:hAnsi="Cascadia Mono" w:cs="Cascadia Mono"/>
          <w:color w:val="000000"/>
          <w:sz w:val="19"/>
          <w:szCs w:val="19"/>
          <w:lang w:val="en-CA"/>
        </w:rPr>
        <w:t>zombieVM</w:t>
      </w:r>
      <w:proofErr w:type="spellEnd"/>
      <w:r w:rsidRPr="00B81868">
        <w:rPr>
          <w:rFonts w:ascii="Cascadia Mono" w:hAnsi="Cascadia Mono" w:cs="Cascadia Mono"/>
          <w:color w:val="000000"/>
          <w:sz w:val="19"/>
          <w:szCs w:val="19"/>
          <w:lang w:val="en-CA"/>
        </w:rPr>
        <w:t>)</w:t>
      </w:r>
    </w:p>
    <w:p w14:paraId="0701A570" w14:textId="62115E4A" w:rsidR="00E80B7C" w:rsidRDefault="00E80B7C" w:rsidP="00177794">
      <w:pPr>
        <w:pStyle w:val="Paragraphedeliste"/>
        <w:numPr>
          <w:ilvl w:val="0"/>
          <w:numId w:val="23"/>
        </w:numPr>
      </w:pPr>
      <w:r>
        <w:t xml:space="preserve">Modifiez la méthode afin qu’elle </w:t>
      </w:r>
      <w:r w:rsidR="00F668C9">
        <w:t>modifie le</w:t>
      </w:r>
      <w:r>
        <w:t xml:space="preserve"> zombie</w:t>
      </w:r>
      <w:r w:rsidR="00152EDB">
        <w:t xml:space="preserve"> du </w:t>
      </w:r>
      <w:proofErr w:type="spellStart"/>
      <w:r w:rsidR="00152EDB">
        <w:t>ZombieVM</w:t>
      </w:r>
      <w:proofErr w:type="spellEnd"/>
      <w:r w:rsidR="00152EDB">
        <w:t xml:space="preserve"> passé en paramètre</w:t>
      </w:r>
    </w:p>
    <w:p w14:paraId="4A8CB7CF" w14:textId="763C1344" w:rsidR="00152EDB" w:rsidRPr="00152EDB" w:rsidRDefault="00152EDB" w:rsidP="00177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52EDB">
        <w:rPr>
          <w:rFonts w:ascii="Cascadia Mono" w:hAnsi="Cascadia Mono" w:cs="Cascadia Mono"/>
          <w:color w:val="008000"/>
          <w:sz w:val="19"/>
          <w:szCs w:val="19"/>
        </w:rPr>
        <w:t xml:space="preserve">//Si le modèle est valide le zombie est </w:t>
      </w:r>
      <w:r w:rsidRPr="00152EDB">
        <w:rPr>
          <w:rFonts w:ascii="Cascadia Mono" w:hAnsi="Cascadia Mono" w:cs="Cascadia Mono"/>
          <w:color w:val="008000"/>
          <w:sz w:val="19"/>
          <w:szCs w:val="19"/>
          <w:highlight w:val="cyan"/>
        </w:rPr>
        <w:t>modifié</w:t>
      </w:r>
      <w:r w:rsidRPr="00152EDB">
        <w:rPr>
          <w:rFonts w:ascii="Cascadia Mono" w:hAnsi="Cascadia Mono" w:cs="Cascadia Mono"/>
          <w:color w:val="008000"/>
          <w:sz w:val="19"/>
          <w:szCs w:val="19"/>
        </w:rPr>
        <w:t xml:space="preserve"> et nous sommes redirigé vers index.</w:t>
      </w:r>
    </w:p>
    <w:p w14:paraId="137466C7" w14:textId="22E07D55" w:rsidR="00152EDB" w:rsidRPr="00152EDB" w:rsidRDefault="00152EDB" w:rsidP="00177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152EDB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 w:rsidRPr="00152EDB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152EDB">
        <w:rPr>
          <w:rFonts w:ascii="Cascadia Mono" w:hAnsi="Cascadia Mono" w:cs="Cascadia Mono"/>
          <w:color w:val="000000"/>
          <w:sz w:val="19"/>
          <w:szCs w:val="19"/>
        </w:rPr>
        <w:t>ModelState.IsValid</w:t>
      </w:r>
      <w:proofErr w:type="spellEnd"/>
      <w:r w:rsidRPr="00152EDB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397AD51" w14:textId="5DACF70B" w:rsidR="00152EDB" w:rsidRPr="00152EDB" w:rsidRDefault="00152EDB" w:rsidP="00177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52EDB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CE0F224" w14:textId="48893E22" w:rsidR="00152EDB" w:rsidRPr="00152EDB" w:rsidRDefault="00177794" w:rsidP="00177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152EDB" w:rsidRPr="00152EDB">
        <w:rPr>
          <w:rFonts w:ascii="Cascadia Mono" w:hAnsi="Cascadia Mono" w:cs="Cascadia Mono"/>
          <w:color w:val="000000"/>
          <w:sz w:val="19"/>
          <w:szCs w:val="19"/>
        </w:rPr>
        <w:t>_</w:t>
      </w:r>
      <w:proofErr w:type="spellStart"/>
      <w:proofErr w:type="gramStart"/>
      <w:r w:rsidR="00152EDB" w:rsidRPr="00152EDB">
        <w:rPr>
          <w:rFonts w:ascii="Cascadia Mono" w:hAnsi="Cascadia Mono" w:cs="Cascadia Mono"/>
          <w:color w:val="000000"/>
          <w:sz w:val="19"/>
          <w:szCs w:val="19"/>
        </w:rPr>
        <w:t>baseDonnees.Zombies.</w:t>
      </w:r>
      <w:r w:rsidR="00152EDB" w:rsidRPr="00152EDB">
        <w:rPr>
          <w:rFonts w:ascii="Cascadia Mono" w:hAnsi="Cascadia Mono" w:cs="Cascadia Mono"/>
          <w:color w:val="000000"/>
          <w:sz w:val="19"/>
          <w:szCs w:val="19"/>
          <w:highlight w:val="cyan"/>
        </w:rPr>
        <w:t>Update</w:t>
      </w:r>
      <w:proofErr w:type="spellEnd"/>
      <w:proofErr w:type="gramEnd"/>
      <w:r w:rsidR="00152EDB" w:rsidRPr="00152EDB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="00152EDB" w:rsidRPr="00152EDB">
        <w:rPr>
          <w:rFonts w:ascii="Cascadia Mono" w:hAnsi="Cascadia Mono" w:cs="Cascadia Mono"/>
          <w:color w:val="000000"/>
          <w:sz w:val="19"/>
          <w:szCs w:val="19"/>
        </w:rPr>
        <w:t>zombieVM.Zombie</w:t>
      </w:r>
      <w:proofErr w:type="spellEnd"/>
      <w:r w:rsidR="00152EDB" w:rsidRPr="00152EDB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9720036" w14:textId="5F79D534" w:rsidR="00E80B7C" w:rsidRDefault="00152EDB" w:rsidP="00177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rFonts w:ascii="Cascadia Mono" w:hAnsi="Cascadia Mono" w:cs="Cascadia Mono"/>
          <w:color w:val="000000"/>
          <w:sz w:val="19"/>
          <w:szCs w:val="19"/>
        </w:rPr>
      </w:pPr>
      <w:r w:rsidRPr="00152EDB">
        <w:rPr>
          <w:rFonts w:ascii="Cascadia Mono" w:hAnsi="Cascadia Mono" w:cs="Cascadia Mono"/>
          <w:color w:val="000000"/>
          <w:sz w:val="19"/>
          <w:szCs w:val="19"/>
        </w:rPr>
        <w:t xml:space="preserve">    _</w:t>
      </w:r>
      <w:proofErr w:type="spellStart"/>
      <w:r w:rsidRPr="00152EDB">
        <w:rPr>
          <w:rFonts w:ascii="Cascadia Mono" w:hAnsi="Cascadia Mono" w:cs="Cascadia Mono"/>
          <w:color w:val="000000"/>
          <w:sz w:val="19"/>
          <w:szCs w:val="19"/>
        </w:rPr>
        <w:t>baseDonnees.SaveChanges</w:t>
      </w:r>
      <w:proofErr w:type="spellEnd"/>
      <w:r w:rsidRPr="00152EDB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1F122B7" w14:textId="1C3D9656" w:rsidR="006B29C2" w:rsidRPr="00D26FBE" w:rsidRDefault="006B29C2" w:rsidP="00177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26FB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26FBE">
        <w:rPr>
          <w:rFonts w:ascii="Cascadia Mono" w:hAnsi="Cascadia Mono" w:cs="Cascadia Mono"/>
          <w:color w:val="000000"/>
          <w:sz w:val="19"/>
          <w:szCs w:val="19"/>
          <w:lang w:val="en-US"/>
        </w:rPr>
        <w:t>TempData</w:t>
      </w:r>
      <w:proofErr w:type="spellEnd"/>
      <w:r w:rsidRPr="00D26FB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D26FBE">
        <w:rPr>
          <w:rFonts w:ascii="Cascadia Mono" w:hAnsi="Cascadia Mono" w:cs="Cascadia Mono"/>
          <w:color w:val="A31515"/>
          <w:sz w:val="19"/>
          <w:szCs w:val="19"/>
          <w:lang w:val="en-US"/>
        </w:rPr>
        <w:t>"Success"</w:t>
      </w:r>
      <w:r w:rsidRPr="00D26FB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D26FB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$"Zombie </w:t>
      </w:r>
      <w:r w:rsidRPr="00D26FBE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proofErr w:type="spellStart"/>
      <w:proofErr w:type="gramStart"/>
      <w:r w:rsidRPr="00D26FBE">
        <w:rPr>
          <w:rFonts w:ascii="Cascadia Mono" w:hAnsi="Cascadia Mono" w:cs="Cascadia Mono"/>
          <w:color w:val="000000"/>
          <w:sz w:val="19"/>
          <w:szCs w:val="19"/>
          <w:lang w:val="en-US"/>
        </w:rPr>
        <w:t>zombieVM.Zombie.Name</w:t>
      </w:r>
      <w:proofErr w:type="spellEnd"/>
      <w:proofErr w:type="gramEnd"/>
      <w:r w:rsidRPr="00D26FB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  <w:r w:rsidRPr="00D26FB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 w:rsidR="00D26FBE" w:rsidRPr="00D26FBE">
        <w:rPr>
          <w:rFonts w:ascii="Cascadia Mono" w:hAnsi="Cascadia Mono" w:cs="Cascadia Mono"/>
          <w:color w:val="A31515"/>
          <w:sz w:val="19"/>
          <w:szCs w:val="19"/>
          <w:highlight w:val="cyan"/>
          <w:lang w:val="en-US"/>
        </w:rPr>
        <w:t xml:space="preserve">has been </w:t>
      </w:r>
      <w:r w:rsidRPr="00D26FBE">
        <w:rPr>
          <w:rFonts w:ascii="Cascadia Mono" w:hAnsi="Cascadia Mono" w:cs="Cascadia Mono"/>
          <w:color w:val="A31515"/>
          <w:sz w:val="19"/>
          <w:szCs w:val="19"/>
          <w:highlight w:val="cyan"/>
          <w:lang w:val="en-US"/>
        </w:rPr>
        <w:t>modified</w:t>
      </w:r>
      <w:r w:rsidRPr="00D26FB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D26FB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D6BE765" w14:textId="50FAF7FE" w:rsidR="00E80B7C" w:rsidRDefault="00E80B7C" w:rsidP="00177794">
      <w:pPr>
        <w:pStyle w:val="Paragraphedeliste"/>
        <w:numPr>
          <w:ilvl w:val="0"/>
          <w:numId w:val="23"/>
        </w:numPr>
      </w:pPr>
      <w:r>
        <w:t>Mettez un point d’arrêt sur la ligne</w:t>
      </w:r>
      <w:r w:rsidR="00C66C74">
        <w:t xml:space="preserve"> </w:t>
      </w:r>
      <w:r w:rsidR="00733D21">
        <w:rPr>
          <w:rFonts w:ascii="Cascadia Mono" w:hAnsi="Cascadia Mono" w:cs="Cascadia Mono"/>
          <w:color w:val="0000FF"/>
          <w:sz w:val="19"/>
          <w:szCs w:val="19"/>
        </w:rPr>
        <w:t>if</w:t>
      </w:r>
      <w:r w:rsidR="00733D21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="00733D21">
        <w:rPr>
          <w:rFonts w:ascii="Cascadia Mono" w:hAnsi="Cascadia Mono" w:cs="Cascadia Mono"/>
          <w:color w:val="000000"/>
          <w:sz w:val="19"/>
          <w:szCs w:val="19"/>
        </w:rPr>
        <w:t>ModelState.IsValid</w:t>
      </w:r>
      <w:proofErr w:type="spellEnd"/>
      <w:r w:rsidR="00733D21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0EB6756" w14:textId="2220D304" w:rsidR="00C66C74" w:rsidRPr="00652310" w:rsidRDefault="00C66C74" w:rsidP="00177794">
      <w:pPr>
        <w:pStyle w:val="Paragraphedeliste"/>
        <w:numPr>
          <w:ilvl w:val="0"/>
          <w:numId w:val="23"/>
        </w:numPr>
      </w:pPr>
      <w:r>
        <w:t xml:space="preserve">Démarrez l’application pour tester avec le Zombie ayant </w:t>
      </w:r>
      <w:proofErr w:type="spellStart"/>
      <w:r>
        <w:t>l</w:t>
      </w:r>
      <w:r w:rsidR="00830099">
        <w:t>’</w:t>
      </w:r>
      <w:r>
        <w:t>Id</w:t>
      </w:r>
      <w:proofErr w:type="spellEnd"/>
      <w:r>
        <w:t xml:space="preserve"> 2 via l’URL </w:t>
      </w:r>
      <w:r w:rsidRPr="00441AE8">
        <w:rPr>
          <w:b/>
          <w:bCs/>
        </w:rPr>
        <w:t>/zombie/Edit/</w:t>
      </w:r>
      <w:r>
        <w:rPr>
          <w:b/>
          <w:bCs/>
        </w:rPr>
        <w:t>2</w:t>
      </w:r>
    </w:p>
    <w:p w14:paraId="28932B28" w14:textId="543F65EE" w:rsidR="00C66C74" w:rsidRDefault="008108CD" w:rsidP="00177794">
      <w:pPr>
        <w:pStyle w:val="Paragraphedeliste"/>
        <w:numPr>
          <w:ilvl w:val="0"/>
          <w:numId w:val="23"/>
        </w:numPr>
      </w:pPr>
      <w:r>
        <w:t>Modifiez la description</w:t>
      </w:r>
    </w:p>
    <w:p w14:paraId="7C546BE7" w14:textId="5BBFB8D2" w:rsidR="008108CD" w:rsidRDefault="00804EFE" w:rsidP="00177794">
      <w:pPr>
        <w:pStyle w:val="Paragraphedeliste"/>
        <w:numPr>
          <w:ilvl w:val="0"/>
          <w:numId w:val="23"/>
        </w:numPr>
      </w:pPr>
      <w:r>
        <w:t>Faites F10</w:t>
      </w:r>
    </w:p>
    <w:p w14:paraId="6EBC175C" w14:textId="4827EF59" w:rsidR="00804EFE" w:rsidRDefault="00383C59" w:rsidP="00177794">
      <w:pPr>
        <w:pStyle w:val="Paragraphedeliste"/>
        <w:numPr>
          <w:ilvl w:val="0"/>
          <w:numId w:val="23"/>
        </w:numPr>
      </w:pPr>
      <w:r>
        <w:t xml:space="preserve">Allez vérifier votre </w:t>
      </w:r>
      <w:r>
        <w:rPr>
          <w:i/>
          <w:iCs/>
        </w:rPr>
        <w:t xml:space="preserve">ModelState : </w:t>
      </w:r>
      <w:r>
        <w:t xml:space="preserve">Il est </w:t>
      </w:r>
      <w:r w:rsidR="00B100DB" w:rsidRPr="00B100DB">
        <w:rPr>
          <w:highlight w:val="green"/>
        </w:rPr>
        <w:t>valide</w:t>
      </w:r>
      <w:r w:rsidR="00B100DB">
        <w:t xml:space="preserve"> </w:t>
      </w:r>
      <w:r w:rsidR="00B100DB" w:rsidRPr="00B100DB">
        <w:rPr>
          <w:highlight w:val="yellow"/>
        </w:rPr>
        <w:t>MAIS</w:t>
      </w:r>
      <w:r w:rsidR="00B100DB">
        <w:t xml:space="preserve"> si on regarde de plus près, il y a tout de même un problème!</w:t>
      </w:r>
    </w:p>
    <w:p w14:paraId="625AB0B9" w14:textId="128BB2B7" w:rsidR="00383C59" w:rsidRDefault="00383C59" w:rsidP="00177794">
      <w:pPr>
        <w:pStyle w:val="Paragraphedeliste"/>
        <w:numPr>
          <w:ilvl w:val="0"/>
          <w:numId w:val="23"/>
        </w:numPr>
      </w:pPr>
      <w:r>
        <w:t xml:space="preserve">Allez </w:t>
      </w:r>
      <w:r w:rsidR="00B100DB">
        <w:t>vérifier</w:t>
      </w:r>
      <w:r>
        <w:t xml:space="preserve"> le contenu du Vi</w:t>
      </w:r>
      <w:r w:rsidR="00D26FBE">
        <w:t>e</w:t>
      </w:r>
      <w:r>
        <w:t>wModel passé en paramètre :</w:t>
      </w:r>
    </w:p>
    <w:p w14:paraId="38C41130" w14:textId="272FAFB3" w:rsidR="00383C59" w:rsidRDefault="00383C59" w:rsidP="00383C59">
      <w:pPr>
        <w:jc w:val="center"/>
      </w:pPr>
      <w:r>
        <w:rPr>
          <w:noProof/>
        </w:rPr>
        <w:drawing>
          <wp:inline distT="0" distB="0" distL="0" distR="0" wp14:anchorId="6B7430CE" wp14:editId="1FDA1ED2">
            <wp:extent cx="3412756" cy="1757846"/>
            <wp:effectExtent l="0" t="0" r="0" b="0"/>
            <wp:docPr id="8" name="Image 8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, capture d’écran, Police, logiciel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5254" cy="176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5543" w14:textId="529790B9" w:rsidR="00EA770D" w:rsidRDefault="00EA770D" w:rsidP="00EA770D">
      <w:proofErr w:type="spellStart"/>
      <w:r>
        <w:t>L</w:t>
      </w:r>
      <w:r w:rsidR="00830099">
        <w:t>’</w:t>
      </w:r>
      <w:r>
        <w:t>id</w:t>
      </w:r>
      <w:proofErr w:type="spellEnd"/>
      <w:r>
        <w:t xml:space="preserve"> est vide. Pourquoi? Il ne figure pas dans la View.</w:t>
      </w:r>
    </w:p>
    <w:p w14:paraId="20419FB4" w14:textId="69AD74D4" w:rsidR="008E6283" w:rsidRDefault="008E6283" w:rsidP="00177794">
      <w:pPr>
        <w:pStyle w:val="Paragraphedeliste"/>
        <w:numPr>
          <w:ilvl w:val="0"/>
          <w:numId w:val="23"/>
        </w:numPr>
      </w:pPr>
      <w:r>
        <w:t>Arrêtez l’application</w:t>
      </w:r>
      <w:r w:rsidR="00B100DB">
        <w:t xml:space="preserve">. (Si vous n’arrêtez pas l’application, il va </w:t>
      </w:r>
      <w:r w:rsidR="00830099">
        <w:t>faire</w:t>
      </w:r>
      <w:r w:rsidR="00B100DB">
        <w:t xml:space="preserve"> </w:t>
      </w:r>
      <w:r w:rsidR="00830099">
        <w:t>l’</w:t>
      </w:r>
      <w:r w:rsidR="00B100DB">
        <w:t>update avec un Id de zéro. Le comportement par défaut dans ce cas, c’est d’ajouter une nouvelle entrée et de générer un nouvel Id. Vous allez donc multiplier les zombies!).</w:t>
      </w:r>
    </w:p>
    <w:p w14:paraId="4F4D9AF7" w14:textId="549B330F" w:rsidR="00982542" w:rsidRDefault="00982542" w:rsidP="00177794">
      <w:pPr>
        <w:pStyle w:val="Paragraphedeliste"/>
        <w:numPr>
          <w:ilvl w:val="0"/>
          <w:numId w:val="23"/>
        </w:numPr>
      </w:pPr>
      <w:r>
        <w:t>Ajoutez</w:t>
      </w:r>
      <w:r w:rsidR="00D1356B">
        <w:t>-</w:t>
      </w:r>
      <w:r>
        <w:t>le</w:t>
      </w:r>
      <w:r w:rsidR="00BA4BDE">
        <w:t xml:space="preserve"> dans le formulaire</w:t>
      </w:r>
      <w:r>
        <w:t xml:space="preserve">, mais </w:t>
      </w:r>
      <w:r w:rsidR="0056007A">
        <w:t>caché, il n’y a pas d’avantage à montrer la clé primaire</w:t>
      </w:r>
    </w:p>
    <w:p w14:paraId="0B40F745" w14:textId="77777777" w:rsidR="0056007A" w:rsidRPr="0056007A" w:rsidRDefault="0056007A" w:rsidP="00177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600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56007A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form</w:t>
      </w:r>
      <w:r w:rsidRPr="005600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56007A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asp-action</w:t>
      </w:r>
      <w:r w:rsidRPr="0056007A">
        <w:rPr>
          <w:rFonts w:ascii="Cascadia Mono" w:hAnsi="Cascadia Mono" w:cs="Cascadia Mono"/>
          <w:color w:val="0000FF"/>
          <w:sz w:val="19"/>
          <w:szCs w:val="19"/>
          <w:lang w:val="en-CA"/>
        </w:rPr>
        <w:t>="Edit"&gt;</w:t>
      </w:r>
    </w:p>
    <w:p w14:paraId="565ACBE9" w14:textId="1678E499" w:rsidR="0056007A" w:rsidRPr="0056007A" w:rsidRDefault="00177794" w:rsidP="00177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 </w:t>
      </w:r>
      <w:r w:rsidR="0056007A" w:rsidRPr="005600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="0056007A" w:rsidRPr="0056007A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div</w:t>
      </w:r>
      <w:r w:rsidR="0056007A" w:rsidRPr="005600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56007A" w:rsidRPr="0056007A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asp-validation-summary</w:t>
      </w:r>
      <w:r w:rsidR="0056007A" w:rsidRPr="0056007A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proofErr w:type="spellStart"/>
      <w:r w:rsidR="0056007A" w:rsidRPr="0056007A">
        <w:rPr>
          <w:rFonts w:ascii="Cascadia Mono" w:hAnsi="Cascadia Mono" w:cs="Cascadia Mono"/>
          <w:color w:val="000000"/>
          <w:sz w:val="19"/>
          <w:szCs w:val="19"/>
          <w:lang w:val="en-CA"/>
        </w:rPr>
        <w:t>ModelOnly</w:t>
      </w:r>
      <w:proofErr w:type="spellEnd"/>
      <w:r w:rsidR="0056007A" w:rsidRPr="0056007A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="0056007A" w:rsidRPr="005600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56007A" w:rsidRPr="005600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="0056007A" w:rsidRPr="0056007A">
        <w:rPr>
          <w:rFonts w:ascii="Cascadia Mono" w:hAnsi="Cascadia Mono" w:cs="Cascadia Mono"/>
          <w:color w:val="0000FF"/>
          <w:sz w:val="19"/>
          <w:szCs w:val="19"/>
          <w:lang w:val="en-CA"/>
        </w:rPr>
        <w:t>="text-danger"&gt;&lt;/</w:t>
      </w:r>
      <w:r w:rsidR="0056007A" w:rsidRPr="0056007A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div</w:t>
      </w:r>
      <w:r w:rsidR="0056007A" w:rsidRPr="005600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744D8C2C" w14:textId="4036657C" w:rsidR="0056007A" w:rsidRPr="0056007A" w:rsidRDefault="00177794" w:rsidP="00177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 </w:t>
      </w:r>
      <w:r w:rsidR="0056007A" w:rsidRPr="005600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="0056007A" w:rsidRPr="005600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="0056007A" w:rsidRPr="005600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56007A" w:rsidRPr="005600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="0056007A" w:rsidRPr="0056007A">
        <w:rPr>
          <w:rFonts w:ascii="Cascadia Mono" w:hAnsi="Cascadia Mono" w:cs="Cascadia Mono"/>
          <w:color w:val="0000FF"/>
          <w:sz w:val="19"/>
          <w:szCs w:val="19"/>
          <w:lang w:val="en-CA"/>
        </w:rPr>
        <w:t>="form-group row"&gt;</w:t>
      </w:r>
    </w:p>
    <w:p w14:paraId="5E076EB7" w14:textId="65FBF281" w:rsidR="0056007A" w:rsidRPr="0056007A" w:rsidRDefault="00177794" w:rsidP="00177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        </w:t>
      </w:r>
      <w:r w:rsidR="0056007A" w:rsidRPr="0056007A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="0056007A" w:rsidRPr="0056007A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input</w:t>
      </w:r>
      <w:r w:rsidR="0056007A" w:rsidRPr="0056007A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56007A" w:rsidRPr="0056007A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asp-for</w:t>
      </w:r>
      <w:r w:rsidR="0056007A" w:rsidRPr="0056007A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r w:rsidR="0056007A" w:rsidRPr="0056007A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</w:t>
      </w:r>
      <w:proofErr w:type="spellStart"/>
      <w:proofErr w:type="gramStart"/>
      <w:r w:rsidR="0056007A" w:rsidRPr="0056007A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Model.Zombie.Id</w:t>
      </w:r>
      <w:proofErr w:type="spellEnd"/>
      <w:proofErr w:type="gramEnd"/>
      <w:r w:rsidR="0056007A" w:rsidRPr="0056007A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"</w:t>
      </w:r>
      <w:r w:rsidR="0056007A" w:rsidRPr="0056007A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56007A" w:rsidRPr="0056007A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="0056007A" w:rsidRPr="0056007A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="form-control"</w:t>
      </w:r>
      <w:r w:rsidR="0056007A" w:rsidRPr="0056007A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56007A" w:rsidRPr="0056007A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hidden</w:t>
      </w:r>
      <w:r w:rsidR="0056007A" w:rsidRPr="0056007A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/&gt;</w:t>
      </w:r>
    </w:p>
    <w:p w14:paraId="5E2F50B3" w14:textId="2504BE5F" w:rsidR="0056007A" w:rsidRPr="0056007A" w:rsidRDefault="0056007A" w:rsidP="00177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600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5600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5600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5600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5600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56007A">
        <w:rPr>
          <w:rFonts w:ascii="Cascadia Mono" w:hAnsi="Cascadia Mono" w:cs="Cascadia Mono"/>
          <w:color w:val="0000FF"/>
          <w:sz w:val="19"/>
          <w:szCs w:val="19"/>
          <w:lang w:val="en-CA"/>
        </w:rPr>
        <w:t>="col-4"&gt;</w:t>
      </w:r>
    </w:p>
    <w:p w14:paraId="5837C448" w14:textId="77784677" w:rsidR="0056007A" w:rsidRPr="0056007A" w:rsidRDefault="0056007A" w:rsidP="00177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600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="0017779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5600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56007A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label</w:t>
      </w:r>
      <w:r w:rsidRPr="005600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56007A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56007A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56007A">
        <w:rPr>
          <w:rFonts w:ascii="Cascadia Mono" w:hAnsi="Cascadia Mono" w:cs="Cascadia Mono"/>
          <w:color w:val="000000"/>
          <w:sz w:val="19"/>
          <w:szCs w:val="19"/>
          <w:lang w:val="en-CA"/>
        </w:rPr>
        <w:t>@</w:t>
      </w:r>
      <w:proofErr w:type="spellStart"/>
      <w:proofErr w:type="gramStart"/>
      <w:r w:rsidRPr="0056007A">
        <w:rPr>
          <w:rFonts w:ascii="Cascadia Mono" w:hAnsi="Cascadia Mono" w:cs="Cascadia Mono"/>
          <w:color w:val="000000"/>
          <w:sz w:val="19"/>
          <w:szCs w:val="19"/>
          <w:lang w:val="en-CA"/>
        </w:rPr>
        <w:t>Model.Zombie.Name</w:t>
      </w:r>
      <w:proofErr w:type="spellEnd"/>
      <w:proofErr w:type="gramEnd"/>
      <w:r w:rsidRPr="0056007A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5600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5600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56007A">
        <w:rPr>
          <w:rFonts w:ascii="Cascadia Mono" w:hAnsi="Cascadia Mono" w:cs="Cascadia Mono"/>
          <w:color w:val="0000FF"/>
          <w:sz w:val="19"/>
          <w:szCs w:val="19"/>
          <w:lang w:val="en-CA"/>
        </w:rPr>
        <w:t>="control-label"&gt;&lt;/</w:t>
      </w:r>
      <w:r w:rsidRPr="0056007A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label</w:t>
      </w:r>
      <w:r w:rsidRPr="005600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4C6D13D9" w14:textId="0A83EE1A" w:rsidR="0056007A" w:rsidRDefault="0056007A" w:rsidP="001777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</w:pPr>
      <w:r w:rsidRPr="005600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10610D6D" w14:textId="21B83CA4" w:rsidR="007F0159" w:rsidRPr="00652310" w:rsidRDefault="007F0159" w:rsidP="00B6654C">
      <w:pPr>
        <w:pStyle w:val="Paragraphedeliste"/>
        <w:numPr>
          <w:ilvl w:val="0"/>
          <w:numId w:val="23"/>
        </w:numPr>
      </w:pPr>
      <w:r>
        <w:lastRenderedPageBreak/>
        <w:t xml:space="preserve">Démarrez l’application pour tester avec le Zombie ayant </w:t>
      </w:r>
      <w:proofErr w:type="spellStart"/>
      <w:r>
        <w:t>l</w:t>
      </w:r>
      <w:r w:rsidR="00C04E50">
        <w:t>’</w:t>
      </w:r>
      <w:r>
        <w:t>Id</w:t>
      </w:r>
      <w:proofErr w:type="spellEnd"/>
      <w:r>
        <w:t xml:space="preserve"> 2 via l’URL </w:t>
      </w:r>
      <w:r w:rsidRPr="00441AE8">
        <w:rPr>
          <w:b/>
          <w:bCs/>
        </w:rPr>
        <w:t>/zombie/Edit/</w:t>
      </w:r>
      <w:r>
        <w:rPr>
          <w:b/>
          <w:bCs/>
        </w:rPr>
        <w:t>2</w:t>
      </w:r>
    </w:p>
    <w:p w14:paraId="764CB781" w14:textId="77777777" w:rsidR="007F0159" w:rsidRDefault="007F0159" w:rsidP="00B6654C">
      <w:pPr>
        <w:pStyle w:val="Paragraphedeliste"/>
        <w:numPr>
          <w:ilvl w:val="0"/>
          <w:numId w:val="23"/>
        </w:numPr>
      </w:pPr>
      <w:r>
        <w:t>Modifiez la description</w:t>
      </w:r>
    </w:p>
    <w:p w14:paraId="7828D6CE" w14:textId="77777777" w:rsidR="007F0159" w:rsidRDefault="007F0159" w:rsidP="00B6654C">
      <w:pPr>
        <w:pStyle w:val="Paragraphedeliste"/>
        <w:numPr>
          <w:ilvl w:val="0"/>
          <w:numId w:val="23"/>
        </w:numPr>
      </w:pPr>
      <w:r>
        <w:t>Faites F10</w:t>
      </w:r>
    </w:p>
    <w:p w14:paraId="51C5A248" w14:textId="3C5C8311" w:rsidR="007F0159" w:rsidRDefault="007F0159" w:rsidP="00B6654C">
      <w:pPr>
        <w:pStyle w:val="Paragraphedeliste"/>
        <w:numPr>
          <w:ilvl w:val="0"/>
          <w:numId w:val="23"/>
        </w:numPr>
      </w:pPr>
      <w:r>
        <w:t xml:space="preserve">Allez vérifier votre </w:t>
      </w:r>
      <w:r>
        <w:rPr>
          <w:i/>
          <w:iCs/>
        </w:rPr>
        <w:t xml:space="preserve">ModelState : </w:t>
      </w:r>
      <w:r>
        <w:t>Il est valide</w:t>
      </w:r>
      <w:r w:rsidR="00B6654C">
        <w:t>!</w:t>
      </w:r>
    </w:p>
    <w:p w14:paraId="25EF9154" w14:textId="3EC57DDB" w:rsidR="007F0159" w:rsidRDefault="007F0159" w:rsidP="00B6654C">
      <w:pPr>
        <w:pStyle w:val="Paragraphedeliste"/>
        <w:numPr>
          <w:ilvl w:val="0"/>
          <w:numId w:val="23"/>
        </w:numPr>
      </w:pPr>
      <w:r>
        <w:t xml:space="preserve">Allez </w:t>
      </w:r>
      <w:r w:rsidR="00B6654C">
        <w:t>vérifier</w:t>
      </w:r>
      <w:r>
        <w:t xml:space="preserve"> le contenu du Vi</w:t>
      </w:r>
      <w:r w:rsidR="00B6654C">
        <w:t>e</w:t>
      </w:r>
      <w:r>
        <w:t>wModel passé en paramètre</w:t>
      </w:r>
      <w:r w:rsidR="008E6283">
        <w:t xml:space="preserve"> : Tout est là? </w:t>
      </w:r>
      <w:proofErr w:type="spellStart"/>
      <w:r w:rsidR="008E6283">
        <w:t>Yé</w:t>
      </w:r>
      <w:proofErr w:type="spellEnd"/>
      <w:r w:rsidR="008E6283">
        <w:t>!</w:t>
      </w:r>
    </w:p>
    <w:p w14:paraId="636941EC" w14:textId="77777777" w:rsidR="008E6283" w:rsidRDefault="008E6283" w:rsidP="00B6654C">
      <w:pPr>
        <w:pStyle w:val="Paragraphedeliste"/>
        <w:numPr>
          <w:ilvl w:val="0"/>
          <w:numId w:val="23"/>
        </w:numPr>
      </w:pPr>
      <w:r>
        <w:t>Arrêtez l’application</w:t>
      </w:r>
    </w:p>
    <w:p w14:paraId="7B7EE34B" w14:textId="424A8F6E" w:rsidR="006D6F50" w:rsidRDefault="00AD42AB" w:rsidP="00B6654C">
      <w:pPr>
        <w:pStyle w:val="Paragraphedeliste"/>
        <w:numPr>
          <w:ilvl w:val="0"/>
          <w:numId w:val="23"/>
        </w:numPr>
      </w:pPr>
      <w:r>
        <w:t>Dans Zombie Index, ajoutez un bouton afin de pouvoir modifier le Zombie</w:t>
      </w:r>
      <w:r w:rsidR="00601962">
        <w:t xml:space="preserve">, ajoutez les </w:t>
      </w:r>
      <w:proofErr w:type="spellStart"/>
      <w:r w:rsidR="00601962">
        <w:t>taghelpers</w:t>
      </w:r>
      <w:proofErr w:type="spellEnd"/>
      <w:r w:rsidR="00601962">
        <w:t xml:space="preserve"> néc</w:t>
      </w:r>
      <w:r w:rsidR="00C04E50">
        <w:t>e</w:t>
      </w:r>
      <w:r w:rsidR="00601962">
        <w:t>ssaires</w:t>
      </w:r>
    </w:p>
    <w:p w14:paraId="41B423CD" w14:textId="6FDADF21" w:rsidR="00B70193" w:rsidRDefault="00B70193" w:rsidP="00B70193">
      <w:pPr>
        <w:jc w:val="center"/>
      </w:pPr>
      <w:r>
        <w:rPr>
          <w:noProof/>
        </w:rPr>
        <w:drawing>
          <wp:inline distT="0" distB="0" distL="0" distR="0" wp14:anchorId="22BCDAA3" wp14:editId="255FA163">
            <wp:extent cx="4720856" cy="953070"/>
            <wp:effectExtent l="0" t="0" r="3810" b="0"/>
            <wp:docPr id="9" name="Image 9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Une image contenant texte, capture d’écran, Police, nombre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4329" cy="95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F9225" w14:textId="48321E6D" w:rsidR="00601962" w:rsidRPr="00601962" w:rsidRDefault="008F665D" w:rsidP="006019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 </w:t>
      </w:r>
      <w:r w:rsidR="00601962" w:rsidRPr="00601962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="00601962" w:rsidRPr="00601962">
        <w:rPr>
          <w:rFonts w:ascii="Cascadia Mono" w:hAnsi="Cascadia Mono" w:cs="Cascadia Mono"/>
          <w:color w:val="800000"/>
          <w:sz w:val="19"/>
          <w:szCs w:val="19"/>
          <w:lang w:val="en-CA"/>
        </w:rPr>
        <w:t>h5</w:t>
      </w:r>
      <w:r w:rsidR="00601962" w:rsidRPr="0060196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601962" w:rsidRPr="00601962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="00601962" w:rsidRPr="0060196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601962" w:rsidRPr="00601962">
        <w:rPr>
          <w:rFonts w:ascii="Cascadia Mono" w:hAnsi="Cascadia Mono" w:cs="Cascadia Mono"/>
          <w:color w:val="0000FF"/>
          <w:sz w:val="19"/>
          <w:szCs w:val="19"/>
          <w:lang w:val="en-CA"/>
        </w:rPr>
        <w:t>="text-success"&gt;</w:t>
      </w:r>
      <w:r w:rsidR="00601962" w:rsidRPr="0060196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@</w:t>
      </w:r>
      <w:proofErr w:type="gramStart"/>
      <w:r w:rsidR="00601962" w:rsidRPr="00601962">
        <w:rPr>
          <w:rFonts w:ascii="Cascadia Mono" w:hAnsi="Cascadia Mono" w:cs="Cascadia Mono"/>
          <w:color w:val="000000"/>
          <w:sz w:val="19"/>
          <w:szCs w:val="19"/>
          <w:lang w:val="en-CA"/>
        </w:rPr>
        <w:t>item.ZombieType.TypeName</w:t>
      </w:r>
      <w:proofErr w:type="gramEnd"/>
      <w:r w:rsidR="00601962" w:rsidRPr="0060196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601962" w:rsidRPr="00601962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="00601962" w:rsidRPr="00601962">
        <w:rPr>
          <w:rFonts w:ascii="Cascadia Mono" w:hAnsi="Cascadia Mono" w:cs="Cascadia Mono"/>
          <w:color w:val="800000"/>
          <w:sz w:val="19"/>
          <w:szCs w:val="19"/>
          <w:lang w:val="en-CA"/>
        </w:rPr>
        <w:t>h5</w:t>
      </w:r>
      <w:r w:rsidR="00601962" w:rsidRPr="00601962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AA67F2B" w14:textId="4C91B563" w:rsidR="00601962" w:rsidRPr="008F665D" w:rsidRDefault="008F665D" w:rsidP="006019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 </w:t>
      </w:r>
      <w:r w:rsidR="00601962" w:rsidRPr="008F665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proofErr w:type="gramStart"/>
      <w:r w:rsidR="00601962" w:rsidRPr="008F665D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</w:t>
      </w:r>
      <w:proofErr w:type="gramEnd"/>
      <w:r w:rsidR="00601962" w:rsidRPr="008F665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601962" w:rsidRPr="008F665D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asp-action</w:t>
      </w:r>
      <w:r w:rsidR="00601962" w:rsidRPr="008F665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="Edit"</w:t>
      </w:r>
      <w:r w:rsidR="00601962" w:rsidRPr="008F665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601962" w:rsidRPr="008F665D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asp-route-Id</w:t>
      </w:r>
      <w:r w:rsidR="00601962" w:rsidRPr="008F665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r w:rsidR="00601962" w:rsidRPr="008F665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</w:t>
      </w:r>
      <w:proofErr w:type="spellStart"/>
      <w:proofErr w:type="gramStart"/>
      <w:r w:rsidR="00601962" w:rsidRPr="008F665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item.Id</w:t>
      </w:r>
      <w:proofErr w:type="spellEnd"/>
      <w:proofErr w:type="gramEnd"/>
      <w:r w:rsidR="00601962" w:rsidRPr="008F665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"</w:t>
      </w:r>
      <w:r w:rsidR="00601962" w:rsidRPr="008F665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601962" w:rsidRPr="008F665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="00601962" w:rsidRPr="008F665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proofErr w:type="spellStart"/>
      <w:r w:rsidR="00601962" w:rsidRPr="008F665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btn</w:t>
      </w:r>
      <w:proofErr w:type="spellEnd"/>
      <w:r w:rsidR="00601962" w:rsidRPr="008F665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 </w:t>
      </w:r>
      <w:proofErr w:type="spellStart"/>
      <w:r w:rsidR="00601962" w:rsidRPr="008F665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btn</w:t>
      </w:r>
      <w:proofErr w:type="spellEnd"/>
      <w:r w:rsidR="00601962" w:rsidRPr="008F665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-info"&gt;</w:t>
      </w:r>
    </w:p>
    <w:p w14:paraId="3069536A" w14:textId="7836220E" w:rsidR="00601962" w:rsidRPr="008F665D" w:rsidRDefault="00687B3E" w:rsidP="006019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8F665D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   </w:t>
      </w:r>
      <w:r w:rsidR="008F665D" w:rsidRPr="008F665D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   </w:t>
      </w:r>
      <w:r w:rsidR="00601962" w:rsidRPr="008F665D">
        <w:rPr>
          <w:rFonts w:ascii="Cascadia Mono" w:hAnsi="Cascadia Mono" w:cs="Cascadia Mono"/>
          <w:color w:val="000000"/>
          <w:sz w:val="19"/>
          <w:szCs w:val="19"/>
          <w:highlight w:val="green"/>
        </w:rPr>
        <w:t>Edit</w:t>
      </w:r>
    </w:p>
    <w:p w14:paraId="53B1C53A" w14:textId="7BD38545" w:rsidR="00601962" w:rsidRDefault="008F665D" w:rsidP="006019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F665D">
        <w:rPr>
          <w:rFonts w:ascii="Cascadia Mono" w:hAnsi="Cascadia Mono" w:cs="Cascadia Mono"/>
          <w:color w:val="0000FF"/>
          <w:sz w:val="19"/>
          <w:szCs w:val="19"/>
          <w:highlight w:val="green"/>
        </w:rPr>
        <w:t xml:space="preserve">    </w:t>
      </w:r>
      <w:r w:rsidR="00601962" w:rsidRPr="008F665D">
        <w:rPr>
          <w:rFonts w:ascii="Cascadia Mono" w:hAnsi="Cascadia Mono" w:cs="Cascadia Mono"/>
          <w:color w:val="0000FF"/>
          <w:sz w:val="19"/>
          <w:szCs w:val="19"/>
          <w:highlight w:val="green"/>
        </w:rPr>
        <w:t>&lt;/</w:t>
      </w:r>
      <w:r w:rsidR="00601962" w:rsidRPr="008F665D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</w:rPr>
        <w:t>a</w:t>
      </w:r>
      <w:r w:rsidR="00601962" w:rsidRPr="008F665D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</w:p>
    <w:p w14:paraId="0B8F2869" w14:textId="53A23F01" w:rsidR="00601962" w:rsidRDefault="00601962" w:rsidP="006019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</w:pP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4E3277C0" w14:textId="259E54EB" w:rsidR="005B7FEB" w:rsidRDefault="005B7FEB" w:rsidP="00B6654C">
      <w:pPr>
        <w:pStyle w:val="Paragraphedeliste"/>
        <w:numPr>
          <w:ilvl w:val="0"/>
          <w:numId w:val="23"/>
        </w:numPr>
      </w:pPr>
      <w:r>
        <w:t xml:space="preserve">Testez </w:t>
      </w:r>
      <w:r w:rsidR="001F2EC9">
        <w:t xml:space="preserve">le passage de la </w:t>
      </w:r>
      <w:r w:rsidR="00872C66">
        <w:t>V</w:t>
      </w:r>
      <w:r w:rsidR="001F2EC9">
        <w:t xml:space="preserve">iew Index à </w:t>
      </w:r>
      <w:r w:rsidR="00B6654C">
        <w:t>E</w:t>
      </w:r>
      <w:r w:rsidR="001F2EC9">
        <w:t>dit</w:t>
      </w:r>
    </w:p>
    <w:p w14:paraId="4AF8F335" w14:textId="77777777" w:rsidR="003A1802" w:rsidRPr="002E60F7" w:rsidRDefault="003A1802" w:rsidP="003A1802">
      <w:pPr>
        <w:pStyle w:val="Titre2"/>
      </w:pPr>
      <w:r w:rsidRPr="002E60F7">
        <w:t xml:space="preserve">Commentaires et validation (Commit) des changements dans le code </w:t>
      </w:r>
    </w:p>
    <w:p w14:paraId="4B971949" w14:textId="5219BCB3" w:rsidR="003A1802" w:rsidRPr="002E60F7" w:rsidRDefault="003A1802" w:rsidP="003A1802">
      <w:pPr>
        <w:pStyle w:val="Paragraphedeliste"/>
        <w:numPr>
          <w:ilvl w:val="0"/>
          <w:numId w:val="15"/>
        </w:numPr>
        <w:spacing w:before="0" w:after="160" w:line="259" w:lineRule="auto"/>
      </w:pPr>
      <w:r w:rsidRPr="002E60F7">
        <w:t xml:space="preserve">Dans </w:t>
      </w:r>
      <w:r w:rsidR="00AA253B">
        <w:t>Fork</w:t>
      </w:r>
      <w:r w:rsidRPr="002E60F7">
        <w:t>, assurez-vous d'être dans le bon dossier/repo</w:t>
      </w:r>
    </w:p>
    <w:p w14:paraId="7EB1E7F9" w14:textId="4E0FF065" w:rsidR="003A1802" w:rsidRPr="002E60F7" w:rsidRDefault="003A1802" w:rsidP="003A1802">
      <w:pPr>
        <w:pStyle w:val="Paragraphedeliste"/>
        <w:numPr>
          <w:ilvl w:val="0"/>
          <w:numId w:val="15"/>
        </w:numPr>
        <w:spacing w:before="0" w:after="160" w:line="259" w:lineRule="auto"/>
      </w:pPr>
      <w:r w:rsidRPr="002E60F7">
        <w:t xml:space="preserve">Cliquez sur </w:t>
      </w:r>
      <w:r w:rsidR="00AA253B">
        <w:rPr>
          <w:b/>
          <w:bCs/>
        </w:rPr>
        <w:t>Local</w:t>
      </w:r>
      <w:r w:rsidRPr="002E60F7">
        <w:rPr>
          <w:b/>
          <w:bCs/>
        </w:rPr>
        <w:t xml:space="preserve"> changes</w:t>
      </w:r>
    </w:p>
    <w:p w14:paraId="0A1D2F3A" w14:textId="744BDA1E" w:rsidR="003A1802" w:rsidRPr="002E60F7" w:rsidRDefault="003A1802" w:rsidP="003A1802">
      <w:pPr>
        <w:pStyle w:val="Paragraphedeliste"/>
        <w:numPr>
          <w:ilvl w:val="0"/>
          <w:numId w:val="15"/>
        </w:numPr>
        <w:spacing w:before="0" w:after="160" w:line="259" w:lineRule="auto"/>
      </w:pPr>
      <w:r w:rsidRPr="002E60F7">
        <w:t>Validez les modification</w:t>
      </w:r>
      <w:r w:rsidR="00AA253B">
        <w:t xml:space="preserve">s et déplacez les fichiers vers la section </w:t>
      </w:r>
      <w:proofErr w:type="spellStart"/>
      <w:r w:rsidR="00AA253B" w:rsidRPr="00AA253B">
        <w:rPr>
          <w:b/>
          <w:bCs/>
        </w:rPr>
        <w:t>Staged</w:t>
      </w:r>
      <w:proofErr w:type="spellEnd"/>
    </w:p>
    <w:p w14:paraId="1CA9699D" w14:textId="1CFBA9FC" w:rsidR="003A1802" w:rsidRPr="002E60F7" w:rsidRDefault="003A1802" w:rsidP="003A1802">
      <w:pPr>
        <w:pStyle w:val="Paragraphedeliste"/>
        <w:numPr>
          <w:ilvl w:val="0"/>
          <w:numId w:val="15"/>
        </w:numPr>
        <w:spacing w:before="0" w:after="160" w:line="259" w:lineRule="auto"/>
      </w:pPr>
      <w:r w:rsidRPr="002E60F7">
        <w:t>Commentez en respectant les standards proposés:</w:t>
      </w:r>
    </w:p>
    <w:p w14:paraId="2A455F96" w14:textId="3CA0B5FD" w:rsidR="003A1802" w:rsidRPr="002E60F7" w:rsidRDefault="003A1802" w:rsidP="003A1802">
      <w:pPr>
        <w:pStyle w:val="Paragraphedeliste"/>
        <w:numPr>
          <w:ilvl w:val="1"/>
          <w:numId w:val="15"/>
        </w:numPr>
        <w:spacing w:before="0" w:after="160" w:line="259" w:lineRule="auto"/>
      </w:pPr>
      <w:proofErr w:type="spellStart"/>
      <w:r w:rsidRPr="002E60F7">
        <w:rPr>
          <w:b/>
          <w:bCs/>
        </w:rPr>
        <w:t>Summary</w:t>
      </w:r>
      <w:proofErr w:type="spellEnd"/>
      <w:r w:rsidRPr="002E60F7">
        <w:rPr>
          <w:b/>
          <w:bCs/>
        </w:rPr>
        <w:t> :</w:t>
      </w:r>
      <w:r w:rsidRPr="002E60F7">
        <w:t xml:space="preserve"> FCT Zombie </w:t>
      </w:r>
      <w:r>
        <w:t>Edit</w:t>
      </w:r>
    </w:p>
    <w:p w14:paraId="4270D622" w14:textId="6418671F" w:rsidR="003A1802" w:rsidRPr="002E60F7" w:rsidRDefault="003A1802" w:rsidP="003A1802">
      <w:pPr>
        <w:pStyle w:val="Paragraphedeliste"/>
        <w:numPr>
          <w:ilvl w:val="1"/>
          <w:numId w:val="15"/>
        </w:numPr>
        <w:spacing w:before="0" w:after="160" w:line="259" w:lineRule="auto"/>
      </w:pPr>
      <w:r w:rsidRPr="002E60F7">
        <w:rPr>
          <w:b/>
          <w:bCs/>
        </w:rPr>
        <w:t>Description</w:t>
      </w:r>
      <w:r w:rsidRPr="002E60F7">
        <w:t xml:space="preserve">: Ajout </w:t>
      </w:r>
      <w:r w:rsidR="007B4B65">
        <w:t xml:space="preserve">de la View Edit et des actions dans </w:t>
      </w:r>
      <w:proofErr w:type="spellStart"/>
      <w:r w:rsidR="007B4B65">
        <w:t>Zombie</w:t>
      </w:r>
      <w:r w:rsidR="008F665D">
        <w:t>Controller</w:t>
      </w:r>
      <w:proofErr w:type="spellEnd"/>
    </w:p>
    <w:p w14:paraId="7DD3AB9E" w14:textId="77777777" w:rsidR="003A1802" w:rsidRPr="002E60F7" w:rsidRDefault="003A1802" w:rsidP="003A1802">
      <w:pPr>
        <w:pStyle w:val="Paragraphedeliste"/>
        <w:numPr>
          <w:ilvl w:val="0"/>
          <w:numId w:val="15"/>
        </w:numPr>
        <w:spacing w:before="0" w:after="160" w:line="259" w:lineRule="auto"/>
      </w:pPr>
      <w:r w:rsidRPr="002E60F7">
        <w:t xml:space="preserve">Cliquez sur </w:t>
      </w:r>
      <w:r w:rsidRPr="002E60F7">
        <w:rPr>
          <w:b/>
          <w:bCs/>
        </w:rPr>
        <w:t>Commit</w:t>
      </w:r>
    </w:p>
    <w:p w14:paraId="3C6BC15D" w14:textId="77777777" w:rsidR="003A1802" w:rsidRPr="002E60F7" w:rsidRDefault="003A1802" w:rsidP="003A1802">
      <w:pPr>
        <w:pStyle w:val="Paragraphedeliste"/>
        <w:numPr>
          <w:ilvl w:val="0"/>
          <w:numId w:val="15"/>
        </w:numPr>
        <w:spacing w:before="0" w:after="160" w:line="259" w:lineRule="auto"/>
      </w:pPr>
      <w:r w:rsidRPr="002E60F7">
        <w:t xml:space="preserve">"Poussez" </w:t>
      </w:r>
      <w:r w:rsidRPr="002E60F7">
        <w:rPr>
          <w:b/>
          <w:bCs/>
        </w:rPr>
        <w:t>Push</w:t>
      </w:r>
      <w:r w:rsidRPr="002E60F7">
        <w:t xml:space="preserve"> les modifications sur le repo en ligne </w:t>
      </w:r>
      <w:proofErr w:type="spellStart"/>
      <w:r w:rsidRPr="002E60F7">
        <w:rPr>
          <w:b/>
          <w:bCs/>
        </w:rPr>
        <w:t>Remote</w:t>
      </w:r>
      <w:proofErr w:type="spellEnd"/>
      <w:r w:rsidRPr="002E60F7">
        <w:t xml:space="preserve">: cliquez sur </w:t>
      </w:r>
      <w:r w:rsidRPr="002E60F7">
        <w:rPr>
          <w:noProof/>
        </w:rPr>
        <w:drawing>
          <wp:inline distT="0" distB="0" distL="0" distR="0" wp14:anchorId="682CB80F" wp14:editId="169DF616">
            <wp:extent cx="232486" cy="311742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D518" w14:textId="77777777" w:rsidR="003A1802" w:rsidRDefault="003A1802" w:rsidP="003A1802"/>
    <w:p w14:paraId="07592976" w14:textId="77777777" w:rsidR="008F665D" w:rsidRDefault="008F665D">
      <w:pPr>
        <w:rPr>
          <w:caps/>
          <w:spacing w:val="15"/>
        </w:rPr>
      </w:pPr>
      <w:r>
        <w:br w:type="page"/>
      </w:r>
    </w:p>
    <w:p w14:paraId="433215ED" w14:textId="4D566B24" w:rsidR="00B72979" w:rsidRDefault="00B72979" w:rsidP="00B72979">
      <w:pPr>
        <w:pStyle w:val="Titre2"/>
      </w:pPr>
      <w:r>
        <w:lastRenderedPageBreak/>
        <w:t>Ajout de la méthode Delete</w:t>
      </w:r>
    </w:p>
    <w:p w14:paraId="27D1BD47" w14:textId="031122D8" w:rsidR="00B72979" w:rsidRPr="00975741" w:rsidRDefault="00B72979" w:rsidP="003A1802">
      <w:pPr>
        <w:pStyle w:val="Paragraphedeliste"/>
        <w:numPr>
          <w:ilvl w:val="0"/>
          <w:numId w:val="16"/>
        </w:numPr>
      </w:pPr>
      <w:r>
        <w:t xml:space="preserve">Ouvrez le </w:t>
      </w:r>
      <w:r w:rsidR="008F665D">
        <w:t>Contrôleur</w:t>
      </w:r>
      <w:r>
        <w:t xml:space="preserve"> </w:t>
      </w:r>
      <w:proofErr w:type="spellStart"/>
      <w:r>
        <w:rPr>
          <w:b/>
          <w:bCs/>
        </w:rPr>
        <w:t>Zombie</w:t>
      </w:r>
      <w:r w:rsidR="008F665D">
        <w:rPr>
          <w:b/>
          <w:bCs/>
        </w:rPr>
        <w:t>Controller</w:t>
      </w:r>
      <w:proofErr w:type="spellEnd"/>
    </w:p>
    <w:p w14:paraId="5B65E866" w14:textId="7E51C6C2" w:rsidR="00975741" w:rsidRPr="008E3F8E" w:rsidRDefault="00975741" w:rsidP="003A1802">
      <w:pPr>
        <w:pStyle w:val="Paragraphedeliste"/>
        <w:numPr>
          <w:ilvl w:val="0"/>
          <w:numId w:val="16"/>
        </w:numPr>
      </w:pPr>
      <w:r w:rsidRPr="008E3F8E">
        <w:t xml:space="preserve">Copiez la méthode GET Edit et appelez-la </w:t>
      </w:r>
      <w:proofErr w:type="spellStart"/>
      <w:r w:rsidRPr="008E3F8E">
        <w:rPr>
          <w:b/>
          <w:bCs/>
        </w:rPr>
        <w:t>Delete</w:t>
      </w:r>
      <w:proofErr w:type="spellEnd"/>
    </w:p>
    <w:p w14:paraId="49EEA175" w14:textId="09230017" w:rsidR="008E3F8E" w:rsidRDefault="008E3F8E" w:rsidP="003A1802">
      <w:pPr>
        <w:pStyle w:val="Paragraphedeliste"/>
        <w:numPr>
          <w:ilvl w:val="0"/>
          <w:numId w:val="16"/>
        </w:numPr>
      </w:pPr>
      <w:r>
        <w:t>Nettoyez le code afin d’enlever les éléments non nécessaire</w:t>
      </w:r>
      <w:r w:rsidR="007D7C50">
        <w:t>s</w:t>
      </w:r>
      <w:r>
        <w:t xml:space="preserve"> pour que l’utilisateur puisse confirmer l’opération (</w:t>
      </w:r>
      <w:proofErr w:type="spellStart"/>
      <w:r>
        <w:t>Delete</w:t>
      </w:r>
      <w:proofErr w:type="spellEnd"/>
      <w:r>
        <w:t>) sur le bon Zombie.</w:t>
      </w:r>
    </w:p>
    <w:p w14:paraId="57F7A419" w14:textId="0610CE45" w:rsidR="008E3F8E" w:rsidRPr="008E3F8E" w:rsidRDefault="008E3F8E" w:rsidP="008E3F8E">
      <w:pPr>
        <w:pStyle w:val="Paragraphedeliste"/>
        <w:numPr>
          <w:ilvl w:val="0"/>
          <w:numId w:val="16"/>
        </w:numPr>
      </w:pPr>
      <w:r>
        <w:t xml:space="preserve">Créez une vue </w:t>
      </w:r>
      <w:proofErr w:type="spellStart"/>
      <w:r>
        <w:rPr>
          <w:b/>
          <w:bCs/>
        </w:rPr>
        <w:t>Delete</w:t>
      </w:r>
      <w:proofErr w:type="spellEnd"/>
      <w:r>
        <w:rPr>
          <w:b/>
          <w:bCs/>
        </w:rPr>
        <w:t xml:space="preserve"> </w:t>
      </w:r>
      <w:r>
        <w:t>correspondante. Avez-vous besoin d’afficher toutes les informations du Zombie?</w:t>
      </w:r>
    </w:p>
    <w:p w14:paraId="2115E1A5" w14:textId="71390ED5" w:rsidR="008E3F8E" w:rsidRDefault="008E3F8E" w:rsidP="003A1802">
      <w:pPr>
        <w:pStyle w:val="Paragraphedeliste"/>
        <w:numPr>
          <w:ilvl w:val="0"/>
          <w:numId w:val="16"/>
        </w:numPr>
      </w:pPr>
      <w:r>
        <w:t>N’oubliez pas de tester que votre code fonctionne tel que prévu</w:t>
      </w:r>
    </w:p>
    <w:p w14:paraId="105AEAC1" w14:textId="462C950F" w:rsidR="002A5006" w:rsidRDefault="002A5006" w:rsidP="003A1802">
      <w:pPr>
        <w:pStyle w:val="Paragraphedeliste"/>
        <w:numPr>
          <w:ilvl w:val="0"/>
          <w:numId w:val="16"/>
        </w:numPr>
      </w:pPr>
      <w:r>
        <w:t>Ajoutez une méthode</w:t>
      </w:r>
      <w:r w:rsidR="00975741">
        <w:t xml:space="preserve"> POST</w:t>
      </w:r>
      <w:r>
        <w:t xml:space="preserve"> </w:t>
      </w:r>
      <w:proofErr w:type="spellStart"/>
      <w:r>
        <w:t>Delete</w:t>
      </w:r>
      <w:r w:rsidR="007D7C50">
        <w:t>Post</w:t>
      </w:r>
      <w:proofErr w:type="spellEnd"/>
      <w:r>
        <w:t xml:space="preserve"> qui prend id en paramètre</w:t>
      </w:r>
      <w:r w:rsidR="007D7C50">
        <w:t xml:space="preserve"> (Pourquoi </w:t>
      </w:r>
      <w:proofErr w:type="spellStart"/>
      <w:r w:rsidR="007D7C50">
        <w:t>DeletePost</w:t>
      </w:r>
      <w:proofErr w:type="spellEnd"/>
      <w:r w:rsidR="007D7C50">
        <w:t xml:space="preserve"> et pas simplement </w:t>
      </w:r>
      <w:proofErr w:type="spellStart"/>
      <w:r w:rsidR="007D7C50">
        <w:t>Delete</w:t>
      </w:r>
      <w:proofErr w:type="spellEnd"/>
      <w:r w:rsidR="007D7C50">
        <w:t>? C# ne permet pas d’avoir 2 méthodes qui portent le même nom et qui ont les même</w:t>
      </w:r>
      <w:r w:rsidR="00872C66">
        <w:t>s</w:t>
      </w:r>
      <w:r w:rsidR="007D7C50">
        <w:t xml:space="preserve"> paramètres)</w:t>
      </w:r>
    </w:p>
    <w:p w14:paraId="0B0DCCA7" w14:textId="77777777" w:rsidR="00853002" w:rsidRPr="00853002" w:rsidRDefault="00853002" w:rsidP="00853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853002">
        <w:rPr>
          <w:rFonts w:ascii="Cascadia Mono" w:hAnsi="Cascadia Mono" w:cs="Cascadia Mono"/>
          <w:color w:val="000000"/>
          <w:sz w:val="19"/>
          <w:szCs w:val="19"/>
          <w:lang w:val="en-CA"/>
        </w:rPr>
        <w:t>[</w:t>
      </w:r>
      <w:proofErr w:type="spellStart"/>
      <w:r w:rsidRPr="00853002">
        <w:rPr>
          <w:rFonts w:ascii="Cascadia Mono" w:hAnsi="Cascadia Mono" w:cs="Cascadia Mono"/>
          <w:color w:val="000000"/>
          <w:sz w:val="19"/>
          <w:szCs w:val="19"/>
          <w:lang w:val="en-CA"/>
        </w:rPr>
        <w:t>HttpPost</w:t>
      </w:r>
      <w:proofErr w:type="spellEnd"/>
      <w:r w:rsidRPr="00853002">
        <w:rPr>
          <w:rFonts w:ascii="Cascadia Mono" w:hAnsi="Cascadia Mono" w:cs="Cascadia Mono"/>
          <w:color w:val="000000"/>
          <w:sz w:val="19"/>
          <w:szCs w:val="19"/>
          <w:lang w:val="en-CA"/>
        </w:rPr>
        <w:t>]</w:t>
      </w:r>
    </w:p>
    <w:p w14:paraId="2B70DBC4" w14:textId="67ECDA3E" w:rsidR="00853002" w:rsidRPr="00853002" w:rsidRDefault="00853002" w:rsidP="00687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853002">
        <w:rPr>
          <w:rFonts w:ascii="Cascadia Mono" w:hAnsi="Cascadia Mono" w:cs="Cascadia Mono"/>
          <w:color w:val="000000"/>
          <w:sz w:val="19"/>
          <w:szCs w:val="19"/>
          <w:lang w:val="en-CA"/>
        </w:rPr>
        <w:t>[</w:t>
      </w:r>
      <w:proofErr w:type="spellStart"/>
      <w:r w:rsidRPr="00853002">
        <w:rPr>
          <w:rFonts w:ascii="Cascadia Mono" w:hAnsi="Cascadia Mono" w:cs="Cascadia Mono"/>
          <w:color w:val="000000"/>
          <w:sz w:val="19"/>
          <w:szCs w:val="19"/>
          <w:lang w:val="en-CA"/>
        </w:rPr>
        <w:t>ValidateAntiForgeryToken</w:t>
      </w:r>
      <w:proofErr w:type="spellEnd"/>
      <w:r w:rsidRPr="00853002">
        <w:rPr>
          <w:rFonts w:ascii="Cascadia Mono" w:hAnsi="Cascadia Mono" w:cs="Cascadia Mono"/>
          <w:color w:val="000000"/>
          <w:sz w:val="19"/>
          <w:szCs w:val="19"/>
          <w:lang w:val="en-CA"/>
        </w:rPr>
        <w:t>]</w:t>
      </w:r>
    </w:p>
    <w:p w14:paraId="23ABB16A" w14:textId="09DB0E26" w:rsidR="00853002" w:rsidRPr="00853002" w:rsidRDefault="00853002" w:rsidP="00687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853002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85300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853002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85300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proofErr w:type="gramStart"/>
      <w:r w:rsidRPr="00853002">
        <w:rPr>
          <w:rFonts w:ascii="Cascadia Mono" w:hAnsi="Cascadia Mono" w:cs="Cascadia Mono"/>
          <w:color w:val="000000"/>
          <w:sz w:val="19"/>
          <w:szCs w:val="19"/>
          <w:lang w:val="en-CA"/>
        </w:rPr>
        <w:t>Delete</w:t>
      </w:r>
      <w:r w:rsidR="007D7C50">
        <w:rPr>
          <w:rFonts w:ascii="Cascadia Mono" w:hAnsi="Cascadia Mono" w:cs="Cascadia Mono"/>
          <w:color w:val="000000"/>
          <w:sz w:val="19"/>
          <w:szCs w:val="19"/>
          <w:lang w:val="en-CA"/>
        </w:rPr>
        <w:t>Post</w:t>
      </w:r>
      <w:proofErr w:type="spellEnd"/>
      <w:r w:rsidRPr="00853002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proofErr w:type="gramEnd"/>
      <w:r w:rsidRPr="00853002">
        <w:rPr>
          <w:rFonts w:ascii="Cascadia Mono" w:hAnsi="Cascadia Mono" w:cs="Cascadia Mono"/>
          <w:color w:val="0000FF"/>
          <w:sz w:val="19"/>
          <w:szCs w:val="19"/>
          <w:lang w:val="en-CA"/>
        </w:rPr>
        <w:t>int</w:t>
      </w:r>
      <w:r w:rsidRPr="0085300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id)</w:t>
      </w:r>
    </w:p>
    <w:p w14:paraId="0CC206BA" w14:textId="51DC82B2" w:rsidR="00853002" w:rsidRDefault="00853002" w:rsidP="00687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A88D189" w14:textId="2D0745BB" w:rsidR="00853002" w:rsidRDefault="00687B3E" w:rsidP="00687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853002">
        <w:rPr>
          <w:rFonts w:ascii="Cascadia Mono" w:hAnsi="Cascadia Mono" w:cs="Cascadia Mono"/>
          <w:color w:val="000000"/>
          <w:sz w:val="19"/>
          <w:szCs w:val="19"/>
        </w:rPr>
        <w:t>Zombie? zombie = _</w:t>
      </w:r>
      <w:proofErr w:type="spellStart"/>
      <w:proofErr w:type="gramStart"/>
      <w:r w:rsidR="00853002">
        <w:rPr>
          <w:rFonts w:ascii="Cascadia Mono" w:hAnsi="Cascadia Mono" w:cs="Cascadia Mono"/>
          <w:color w:val="000000"/>
          <w:sz w:val="19"/>
          <w:szCs w:val="19"/>
        </w:rPr>
        <w:t>baseDonnees.Zombies.Find</w:t>
      </w:r>
      <w:proofErr w:type="spellEnd"/>
      <w:proofErr w:type="gramEnd"/>
      <w:r w:rsidR="00853002">
        <w:rPr>
          <w:rFonts w:ascii="Cascadia Mono" w:hAnsi="Cascadia Mono" w:cs="Cascadia Mono"/>
          <w:color w:val="000000"/>
          <w:sz w:val="19"/>
          <w:szCs w:val="19"/>
        </w:rPr>
        <w:t>(id);</w:t>
      </w:r>
    </w:p>
    <w:p w14:paraId="3DDB1E94" w14:textId="5DE9852F" w:rsidR="00853002" w:rsidRPr="00853002" w:rsidRDefault="00853002" w:rsidP="00687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8E3F8E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853002">
        <w:rPr>
          <w:rFonts w:ascii="Cascadia Mono" w:hAnsi="Cascadia Mono" w:cs="Cascadia Mono"/>
          <w:color w:val="0000FF"/>
          <w:sz w:val="19"/>
          <w:szCs w:val="19"/>
          <w:lang w:val="en-CA"/>
        </w:rPr>
        <w:t>if</w:t>
      </w:r>
      <w:r w:rsidRPr="0085300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(zombie == </w:t>
      </w:r>
      <w:r w:rsidRPr="00853002">
        <w:rPr>
          <w:rFonts w:ascii="Cascadia Mono" w:hAnsi="Cascadia Mono" w:cs="Cascadia Mono"/>
          <w:color w:val="0000FF"/>
          <w:sz w:val="19"/>
          <w:szCs w:val="19"/>
          <w:lang w:val="en-CA"/>
        </w:rPr>
        <w:t>null</w:t>
      </w:r>
      <w:r w:rsidRPr="00853002">
        <w:rPr>
          <w:rFonts w:ascii="Cascadia Mono" w:hAnsi="Cascadia Mono" w:cs="Cascadia Mono"/>
          <w:color w:val="000000"/>
          <w:sz w:val="19"/>
          <w:szCs w:val="19"/>
          <w:lang w:val="en-CA"/>
        </w:rPr>
        <w:t>)</w:t>
      </w:r>
    </w:p>
    <w:p w14:paraId="1A30FB3F" w14:textId="4926DBEB" w:rsidR="00853002" w:rsidRPr="00853002" w:rsidRDefault="00853002" w:rsidP="00687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85300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{</w:t>
      </w:r>
    </w:p>
    <w:p w14:paraId="64234D71" w14:textId="655FA02D" w:rsidR="00853002" w:rsidRPr="00853002" w:rsidRDefault="00853002" w:rsidP="00687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85300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="00687B3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853002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Pr="0085300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proofErr w:type="gramStart"/>
      <w:r w:rsidRPr="00853002">
        <w:rPr>
          <w:rFonts w:ascii="Cascadia Mono" w:hAnsi="Cascadia Mono" w:cs="Cascadia Mono"/>
          <w:color w:val="000000"/>
          <w:sz w:val="19"/>
          <w:szCs w:val="19"/>
          <w:lang w:val="en-CA"/>
        </w:rPr>
        <w:t>NotFound</w:t>
      </w:r>
      <w:proofErr w:type="spellEnd"/>
      <w:r w:rsidRPr="00853002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proofErr w:type="gramEnd"/>
      <w:r w:rsidRPr="00853002">
        <w:rPr>
          <w:rFonts w:ascii="Cascadia Mono" w:hAnsi="Cascadia Mono" w:cs="Cascadia Mono"/>
          <w:color w:val="000000"/>
          <w:sz w:val="19"/>
          <w:szCs w:val="19"/>
          <w:lang w:val="en-CA"/>
        </w:rPr>
        <w:t>);</w:t>
      </w:r>
    </w:p>
    <w:p w14:paraId="395ED2AD" w14:textId="57DDF052" w:rsidR="00853002" w:rsidRPr="00853002" w:rsidRDefault="00853002" w:rsidP="00687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85300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}</w:t>
      </w:r>
    </w:p>
    <w:p w14:paraId="05C4FC89" w14:textId="77777777" w:rsidR="00853002" w:rsidRPr="00853002" w:rsidRDefault="00853002" w:rsidP="00687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7118C465" w14:textId="2B4D157A" w:rsidR="00853002" w:rsidRPr="00853002" w:rsidRDefault="00853002" w:rsidP="00687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85300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_</w:t>
      </w:r>
      <w:proofErr w:type="spellStart"/>
      <w:proofErr w:type="gramStart"/>
      <w:r w:rsidRPr="00853002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baseDonnees.Zombies.Remove</w:t>
      </w:r>
      <w:proofErr w:type="spellEnd"/>
      <w:proofErr w:type="gramEnd"/>
      <w:r w:rsidRPr="00853002">
        <w:rPr>
          <w:rFonts w:ascii="Cascadia Mono" w:hAnsi="Cascadia Mono" w:cs="Cascadia Mono"/>
          <w:color w:val="000000"/>
          <w:sz w:val="19"/>
          <w:szCs w:val="19"/>
          <w:lang w:val="en-CA"/>
        </w:rPr>
        <w:t>(zombie);</w:t>
      </w:r>
    </w:p>
    <w:p w14:paraId="5E335279" w14:textId="6D81C378" w:rsidR="00853002" w:rsidRPr="00853002" w:rsidRDefault="00853002" w:rsidP="00687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85300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_</w:t>
      </w:r>
      <w:proofErr w:type="spellStart"/>
      <w:r w:rsidRPr="00853002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baseDonnees.SaveChanges</w:t>
      </w:r>
      <w:proofErr w:type="spellEnd"/>
      <w:r w:rsidRPr="00853002">
        <w:rPr>
          <w:rFonts w:ascii="Cascadia Mono" w:hAnsi="Cascadia Mono" w:cs="Cascadia Mono"/>
          <w:color w:val="000000"/>
          <w:sz w:val="19"/>
          <w:szCs w:val="19"/>
          <w:lang w:val="en-CA"/>
        </w:rPr>
        <w:t>();</w:t>
      </w:r>
    </w:p>
    <w:p w14:paraId="71EFC87E" w14:textId="72CACFE8" w:rsidR="00853002" w:rsidRPr="00853002" w:rsidRDefault="00445C99" w:rsidP="00687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85300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spellStart"/>
      <w:r w:rsidRPr="00445C99">
        <w:rPr>
          <w:rFonts w:ascii="Cascadia Mono" w:hAnsi="Cascadia Mono" w:cs="Cascadia Mono"/>
          <w:color w:val="000000"/>
          <w:sz w:val="19"/>
          <w:szCs w:val="19"/>
          <w:lang w:val="en-CA"/>
        </w:rPr>
        <w:t>TempData</w:t>
      </w:r>
      <w:proofErr w:type="spellEnd"/>
      <w:r w:rsidRPr="00445C99">
        <w:rPr>
          <w:rFonts w:ascii="Cascadia Mono" w:hAnsi="Cascadia Mono" w:cs="Cascadia Mono"/>
          <w:color w:val="000000"/>
          <w:sz w:val="19"/>
          <w:szCs w:val="19"/>
          <w:lang w:val="en-CA"/>
        </w:rPr>
        <w:t>[</w:t>
      </w:r>
      <w:r w:rsidRPr="00445C99">
        <w:rPr>
          <w:rFonts w:ascii="Cascadia Mono" w:hAnsi="Cascadia Mono" w:cs="Cascadia Mono"/>
          <w:color w:val="A31515"/>
          <w:sz w:val="19"/>
          <w:szCs w:val="19"/>
          <w:lang w:val="en-CA"/>
        </w:rPr>
        <w:t>"Success"</w:t>
      </w:r>
      <w:r w:rsidRPr="00445C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] = </w:t>
      </w:r>
      <w:r w:rsidRPr="00445C99">
        <w:rPr>
          <w:rFonts w:ascii="Cascadia Mono" w:hAnsi="Cascadia Mono" w:cs="Cascadia Mono"/>
          <w:color w:val="A31515"/>
          <w:sz w:val="19"/>
          <w:szCs w:val="19"/>
          <w:lang w:val="en-CA"/>
        </w:rPr>
        <w:t xml:space="preserve">$"Zombie </w:t>
      </w:r>
      <w:r w:rsidRPr="00445C99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  <w:proofErr w:type="spellStart"/>
      <w:proofErr w:type="gramStart"/>
      <w:r w:rsidRPr="00445C99">
        <w:rPr>
          <w:rFonts w:ascii="Cascadia Mono" w:hAnsi="Cascadia Mono" w:cs="Cascadia Mono"/>
          <w:color w:val="000000"/>
          <w:sz w:val="19"/>
          <w:szCs w:val="19"/>
          <w:lang w:val="en-CA"/>
        </w:rPr>
        <w:t>zombie.Name</w:t>
      </w:r>
      <w:proofErr w:type="spellEnd"/>
      <w:proofErr w:type="gramEnd"/>
      <w:r w:rsidRPr="00445C99">
        <w:rPr>
          <w:rFonts w:ascii="Cascadia Mono" w:hAnsi="Cascadia Mono" w:cs="Cascadia Mono"/>
          <w:color w:val="000000"/>
          <w:sz w:val="19"/>
          <w:szCs w:val="19"/>
          <w:lang w:val="en-CA"/>
        </w:rPr>
        <w:t>}</w:t>
      </w:r>
      <w:r w:rsidRPr="00445C99">
        <w:rPr>
          <w:rFonts w:ascii="Cascadia Mono" w:hAnsi="Cascadia Mono" w:cs="Cascadia Mono"/>
          <w:color w:val="A31515"/>
          <w:sz w:val="19"/>
          <w:szCs w:val="19"/>
          <w:lang w:val="en-CA"/>
        </w:rPr>
        <w:t xml:space="preserve"> terminated"</w:t>
      </w:r>
      <w:r w:rsidRPr="00445C99">
        <w:rPr>
          <w:rFonts w:ascii="Cascadia Mono" w:hAnsi="Cascadia Mono" w:cs="Cascadia Mono"/>
          <w:color w:val="000000"/>
          <w:sz w:val="19"/>
          <w:szCs w:val="19"/>
          <w:lang w:val="en-CA"/>
        </w:rPr>
        <w:t>;</w:t>
      </w:r>
    </w:p>
    <w:p w14:paraId="16EB7021" w14:textId="5D29D1F7" w:rsidR="00853002" w:rsidRPr="00445C99" w:rsidRDefault="00853002" w:rsidP="00687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85300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445C99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Pr="00445C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445C99">
        <w:rPr>
          <w:rFonts w:ascii="Cascadia Mono" w:hAnsi="Cascadia Mono" w:cs="Cascadia Mono"/>
          <w:color w:val="000000"/>
          <w:sz w:val="19"/>
          <w:szCs w:val="19"/>
          <w:lang w:val="en-CA"/>
        </w:rPr>
        <w:t>RedirectToAction</w:t>
      </w:r>
      <w:proofErr w:type="spellEnd"/>
      <w:r w:rsidRPr="00445C99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r w:rsidRPr="00445C99">
        <w:rPr>
          <w:rFonts w:ascii="Cascadia Mono" w:hAnsi="Cascadia Mono" w:cs="Cascadia Mono"/>
          <w:color w:val="A31515"/>
          <w:sz w:val="19"/>
          <w:szCs w:val="19"/>
          <w:lang w:val="en-CA"/>
        </w:rPr>
        <w:t>"Index"</w:t>
      </w:r>
      <w:r w:rsidRPr="00445C99">
        <w:rPr>
          <w:rFonts w:ascii="Cascadia Mono" w:hAnsi="Cascadia Mono" w:cs="Cascadia Mono"/>
          <w:color w:val="000000"/>
          <w:sz w:val="19"/>
          <w:szCs w:val="19"/>
          <w:lang w:val="en-CA"/>
        </w:rPr>
        <w:t>);</w:t>
      </w:r>
    </w:p>
    <w:p w14:paraId="107B0541" w14:textId="6A5FD027" w:rsidR="003A1802" w:rsidRPr="00445C99" w:rsidRDefault="00853002" w:rsidP="00687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0"/>
        <w:rPr>
          <w:lang w:val="en-CA"/>
        </w:rPr>
      </w:pPr>
      <w:r w:rsidRPr="00445C99">
        <w:rPr>
          <w:rFonts w:ascii="Cascadia Mono" w:hAnsi="Cascadia Mono" w:cs="Cascadia Mono"/>
          <w:color w:val="000000"/>
          <w:sz w:val="19"/>
          <w:szCs w:val="19"/>
          <w:lang w:val="en-CA"/>
        </w:rPr>
        <w:t>}</w:t>
      </w:r>
    </w:p>
    <w:p w14:paraId="4BA76070" w14:textId="3D654C16" w:rsidR="00F94745" w:rsidRPr="00F94745" w:rsidRDefault="00F94745" w:rsidP="00B30471">
      <w:pPr>
        <w:pStyle w:val="Paragraphedeliste"/>
        <w:numPr>
          <w:ilvl w:val="0"/>
          <w:numId w:val="17"/>
        </w:numPr>
      </w:pPr>
      <w:r>
        <w:t xml:space="preserve">Mettez un point d’arrêt à la ligne </w:t>
      </w:r>
      <w:r>
        <w:rPr>
          <w:rFonts w:ascii="Cascadia Mono" w:hAnsi="Cascadia Mono" w:cs="Cascadia Mono"/>
          <w:color w:val="000000"/>
          <w:sz w:val="19"/>
          <w:szCs w:val="19"/>
        </w:rPr>
        <w:t>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baseDonnees.SaveChanges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236D4057" w14:textId="4E6FFB97" w:rsidR="00B30471" w:rsidRPr="00652310" w:rsidRDefault="00B30471" w:rsidP="00B30471">
      <w:pPr>
        <w:pStyle w:val="Paragraphedeliste"/>
        <w:numPr>
          <w:ilvl w:val="0"/>
          <w:numId w:val="17"/>
        </w:numPr>
      </w:pPr>
      <w:r>
        <w:t xml:space="preserve">Démarrez l’application pour tester avec le Zombie ayant </w:t>
      </w:r>
      <w:proofErr w:type="spellStart"/>
      <w:r>
        <w:t>l</w:t>
      </w:r>
      <w:r w:rsidR="00365244">
        <w:t>’</w:t>
      </w:r>
      <w:r>
        <w:t>Id</w:t>
      </w:r>
      <w:proofErr w:type="spellEnd"/>
      <w:r>
        <w:t xml:space="preserve"> 2 via l’URL </w:t>
      </w:r>
      <w:r w:rsidRPr="00441AE8">
        <w:rPr>
          <w:b/>
          <w:bCs/>
        </w:rPr>
        <w:t>/</w:t>
      </w:r>
      <w:r w:rsidR="005A495F">
        <w:rPr>
          <w:b/>
          <w:bCs/>
        </w:rPr>
        <w:t>Z</w:t>
      </w:r>
      <w:r w:rsidRPr="00441AE8">
        <w:rPr>
          <w:b/>
          <w:bCs/>
        </w:rPr>
        <w:t>ombie/</w:t>
      </w:r>
      <w:proofErr w:type="spellStart"/>
      <w:r>
        <w:rPr>
          <w:b/>
          <w:bCs/>
        </w:rPr>
        <w:t>Delete</w:t>
      </w:r>
      <w:proofErr w:type="spellEnd"/>
      <w:r w:rsidRPr="00441AE8">
        <w:rPr>
          <w:b/>
          <w:bCs/>
        </w:rPr>
        <w:t>/</w:t>
      </w:r>
      <w:r>
        <w:rPr>
          <w:b/>
          <w:bCs/>
        </w:rPr>
        <w:t>2</w:t>
      </w:r>
    </w:p>
    <w:p w14:paraId="15AA8F31" w14:textId="77777777" w:rsidR="00B30471" w:rsidRDefault="00B30471" w:rsidP="00B30471">
      <w:pPr>
        <w:pStyle w:val="Paragraphedeliste"/>
        <w:numPr>
          <w:ilvl w:val="0"/>
          <w:numId w:val="17"/>
        </w:numPr>
      </w:pPr>
      <w:r>
        <w:t>Arrêtez l’application</w:t>
      </w:r>
    </w:p>
    <w:p w14:paraId="4B4418BA" w14:textId="5DBBBE7D" w:rsidR="00B30471" w:rsidRDefault="00B30471" w:rsidP="00B30471">
      <w:pPr>
        <w:pStyle w:val="Paragraphedeliste"/>
        <w:numPr>
          <w:ilvl w:val="0"/>
          <w:numId w:val="17"/>
        </w:numPr>
      </w:pPr>
      <w:r>
        <w:t xml:space="preserve">Dans Zombie Index, ajoutez un bouton afin de pouvoir </w:t>
      </w:r>
      <w:r w:rsidR="00F94745">
        <w:t>supprimer</w:t>
      </w:r>
      <w:r>
        <w:t xml:space="preserve"> le Zombie, ajoutez les </w:t>
      </w:r>
      <w:proofErr w:type="spellStart"/>
      <w:r>
        <w:t>taghelpers</w:t>
      </w:r>
      <w:proofErr w:type="spellEnd"/>
      <w:r>
        <w:t xml:space="preserve"> néc</w:t>
      </w:r>
      <w:r w:rsidR="00872C66">
        <w:t>e</w:t>
      </w:r>
      <w:r>
        <w:t>ssaires</w:t>
      </w:r>
    </w:p>
    <w:p w14:paraId="498C1ED0" w14:textId="20D53530" w:rsidR="00A94ADC" w:rsidRPr="00B30471" w:rsidRDefault="00A94ADC">
      <w:r w:rsidRPr="00B30471">
        <w:br w:type="page"/>
      </w:r>
    </w:p>
    <w:p w14:paraId="56FA4E96" w14:textId="77777777" w:rsidR="00470EFC" w:rsidRPr="00B30471" w:rsidRDefault="00470EFC" w:rsidP="00470EFC"/>
    <w:p w14:paraId="1C935235" w14:textId="77777777" w:rsidR="00224869" w:rsidRPr="002E60F7" w:rsidRDefault="00224869" w:rsidP="00224869">
      <w:pPr>
        <w:pStyle w:val="Titre2"/>
      </w:pPr>
      <w:r w:rsidRPr="002E60F7">
        <w:t xml:space="preserve">Commentaires et validation (Commit) des changements dans le code </w:t>
      </w:r>
    </w:p>
    <w:p w14:paraId="5AC572A0" w14:textId="406912F1" w:rsidR="00224869" w:rsidRPr="002E60F7" w:rsidRDefault="00224869" w:rsidP="00224869">
      <w:pPr>
        <w:pStyle w:val="Paragraphedeliste"/>
        <w:numPr>
          <w:ilvl w:val="0"/>
          <w:numId w:val="18"/>
        </w:numPr>
        <w:spacing w:before="0" w:after="160" w:line="259" w:lineRule="auto"/>
      </w:pPr>
      <w:r w:rsidRPr="002E60F7">
        <w:t xml:space="preserve">Dans </w:t>
      </w:r>
      <w:r w:rsidR="0082492A">
        <w:t>Fork</w:t>
      </w:r>
      <w:r w:rsidRPr="002E60F7">
        <w:t>, assurez-vous d'être dans le bon dossier/repo</w:t>
      </w:r>
    </w:p>
    <w:p w14:paraId="63CB46E1" w14:textId="6558DD3B" w:rsidR="00224869" w:rsidRPr="002E60F7" w:rsidRDefault="00224869" w:rsidP="00224869">
      <w:pPr>
        <w:pStyle w:val="Paragraphedeliste"/>
        <w:numPr>
          <w:ilvl w:val="0"/>
          <w:numId w:val="18"/>
        </w:numPr>
        <w:spacing w:before="0" w:after="160" w:line="259" w:lineRule="auto"/>
      </w:pPr>
      <w:r w:rsidRPr="002E60F7">
        <w:t xml:space="preserve">Cliquez sur </w:t>
      </w:r>
      <w:r w:rsidR="0082492A">
        <w:rPr>
          <w:b/>
          <w:bCs/>
        </w:rPr>
        <w:t>Local</w:t>
      </w:r>
      <w:r w:rsidRPr="002E60F7">
        <w:rPr>
          <w:b/>
          <w:bCs/>
        </w:rPr>
        <w:t xml:space="preserve"> changes</w:t>
      </w:r>
    </w:p>
    <w:p w14:paraId="086B0F04" w14:textId="01FC0C3D" w:rsidR="00224869" w:rsidRPr="002E60F7" w:rsidRDefault="00224869" w:rsidP="00224869">
      <w:pPr>
        <w:pStyle w:val="Paragraphedeliste"/>
        <w:numPr>
          <w:ilvl w:val="0"/>
          <w:numId w:val="18"/>
        </w:numPr>
        <w:spacing w:before="0" w:after="160" w:line="259" w:lineRule="auto"/>
      </w:pPr>
      <w:r w:rsidRPr="002E60F7">
        <w:t>Validez les modification</w:t>
      </w:r>
      <w:r w:rsidR="0082492A">
        <w:t xml:space="preserve">s et déplacez les fichiers vers la section </w:t>
      </w:r>
      <w:proofErr w:type="spellStart"/>
      <w:r w:rsidR="0082492A" w:rsidRPr="0082492A">
        <w:rPr>
          <w:b/>
          <w:bCs/>
        </w:rPr>
        <w:t>Staged</w:t>
      </w:r>
      <w:proofErr w:type="spellEnd"/>
    </w:p>
    <w:p w14:paraId="0E2BC7CD" w14:textId="3D6E3177" w:rsidR="00224869" w:rsidRPr="002E60F7" w:rsidRDefault="00224869" w:rsidP="00224869">
      <w:pPr>
        <w:pStyle w:val="Paragraphedeliste"/>
        <w:numPr>
          <w:ilvl w:val="0"/>
          <w:numId w:val="18"/>
        </w:numPr>
        <w:spacing w:before="0" w:after="160" w:line="259" w:lineRule="auto"/>
      </w:pPr>
      <w:r w:rsidRPr="002E60F7">
        <w:t>Commentez en respectant les standards proposés:</w:t>
      </w:r>
    </w:p>
    <w:p w14:paraId="409CB18E" w14:textId="51D4F34B" w:rsidR="00224869" w:rsidRPr="002E60F7" w:rsidRDefault="00224869" w:rsidP="00224869">
      <w:pPr>
        <w:pStyle w:val="Paragraphedeliste"/>
        <w:numPr>
          <w:ilvl w:val="1"/>
          <w:numId w:val="18"/>
        </w:numPr>
        <w:spacing w:before="0" w:after="160" w:line="259" w:lineRule="auto"/>
      </w:pPr>
      <w:proofErr w:type="spellStart"/>
      <w:r w:rsidRPr="002E60F7">
        <w:rPr>
          <w:b/>
          <w:bCs/>
        </w:rPr>
        <w:t>Summary</w:t>
      </w:r>
      <w:proofErr w:type="spellEnd"/>
      <w:r w:rsidRPr="002E60F7">
        <w:rPr>
          <w:b/>
          <w:bCs/>
        </w:rPr>
        <w:t> :</w:t>
      </w:r>
      <w:r w:rsidRPr="002E60F7">
        <w:t xml:space="preserve"> FCT Zombie </w:t>
      </w:r>
      <w:proofErr w:type="spellStart"/>
      <w:r>
        <w:t>Delete</w:t>
      </w:r>
      <w:proofErr w:type="spellEnd"/>
    </w:p>
    <w:p w14:paraId="56546342" w14:textId="7AA2A13B" w:rsidR="00224869" w:rsidRPr="002E60F7" w:rsidRDefault="00224869" w:rsidP="00224869">
      <w:pPr>
        <w:pStyle w:val="Paragraphedeliste"/>
        <w:numPr>
          <w:ilvl w:val="1"/>
          <w:numId w:val="18"/>
        </w:numPr>
        <w:spacing w:before="0" w:after="160" w:line="259" w:lineRule="auto"/>
      </w:pPr>
      <w:r w:rsidRPr="002E60F7">
        <w:rPr>
          <w:b/>
          <w:bCs/>
        </w:rPr>
        <w:t>Description</w:t>
      </w:r>
      <w:r w:rsidRPr="002E60F7">
        <w:t>: Ajout</w:t>
      </w:r>
      <w:r w:rsidR="00B60440">
        <w:t xml:space="preserve"> de</w:t>
      </w:r>
      <w:r w:rsidRPr="002E60F7">
        <w:t xml:space="preserve"> </w:t>
      </w:r>
      <w:r>
        <w:t xml:space="preserve">l’action </w:t>
      </w:r>
      <w:proofErr w:type="spellStart"/>
      <w:r>
        <w:t>Delete</w:t>
      </w:r>
      <w:proofErr w:type="spellEnd"/>
      <w:r>
        <w:t xml:space="preserve"> dans </w:t>
      </w:r>
      <w:proofErr w:type="spellStart"/>
      <w:r>
        <w:t>Zombie</w:t>
      </w:r>
      <w:r w:rsidR="00B60440">
        <w:t>Controller</w:t>
      </w:r>
      <w:proofErr w:type="spellEnd"/>
    </w:p>
    <w:p w14:paraId="7E70D089" w14:textId="77777777" w:rsidR="00224869" w:rsidRPr="002E60F7" w:rsidRDefault="00224869" w:rsidP="00224869">
      <w:pPr>
        <w:pStyle w:val="Paragraphedeliste"/>
        <w:numPr>
          <w:ilvl w:val="0"/>
          <w:numId w:val="18"/>
        </w:numPr>
        <w:spacing w:before="0" w:after="160" w:line="259" w:lineRule="auto"/>
      </w:pPr>
      <w:r w:rsidRPr="002E60F7">
        <w:t xml:space="preserve">Cliquez sur </w:t>
      </w:r>
      <w:r w:rsidRPr="002E60F7">
        <w:rPr>
          <w:b/>
          <w:bCs/>
        </w:rPr>
        <w:t>Commit</w:t>
      </w:r>
    </w:p>
    <w:p w14:paraId="394DB006" w14:textId="77777777" w:rsidR="0099450E" w:rsidRPr="0099450E" w:rsidRDefault="00224869" w:rsidP="0099450E">
      <w:pPr>
        <w:pStyle w:val="Paragraphedeliste"/>
        <w:numPr>
          <w:ilvl w:val="0"/>
          <w:numId w:val="18"/>
        </w:numPr>
        <w:spacing w:before="0" w:after="160" w:line="259" w:lineRule="auto"/>
        <w:rPr>
          <w:u w:val="single"/>
        </w:rPr>
      </w:pPr>
      <w:r w:rsidRPr="002E60F7">
        <w:t xml:space="preserve">"Poussez" </w:t>
      </w:r>
      <w:r w:rsidRPr="002E60F7">
        <w:rPr>
          <w:b/>
          <w:bCs/>
        </w:rPr>
        <w:t>Push</w:t>
      </w:r>
      <w:r w:rsidRPr="002E60F7">
        <w:t xml:space="preserve"> les modifications sur le repo en ligne </w:t>
      </w:r>
      <w:proofErr w:type="spellStart"/>
      <w:r w:rsidRPr="002E60F7">
        <w:rPr>
          <w:b/>
          <w:bCs/>
        </w:rPr>
        <w:t>Remote</w:t>
      </w:r>
      <w:proofErr w:type="spellEnd"/>
      <w:r w:rsidRPr="002E60F7">
        <w:t xml:space="preserve">: cliquez sur </w:t>
      </w:r>
      <w:r w:rsidRPr="002E60F7">
        <w:rPr>
          <w:noProof/>
        </w:rPr>
        <w:drawing>
          <wp:inline distT="0" distB="0" distL="0" distR="0" wp14:anchorId="3084DD85" wp14:editId="7432F6B4">
            <wp:extent cx="232486" cy="311742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B677" w14:textId="1A088151" w:rsidR="0099450E" w:rsidRDefault="0099450E" w:rsidP="00AD4528">
      <w:pPr>
        <w:pStyle w:val="Paragraphedeliste"/>
        <w:spacing w:before="0" w:after="160" w:line="259" w:lineRule="auto"/>
        <w:rPr>
          <w:u w:val="single"/>
        </w:rPr>
      </w:pPr>
    </w:p>
    <w:p w14:paraId="011769A9" w14:textId="77777777" w:rsidR="0099450E" w:rsidRDefault="0099450E" w:rsidP="00680FCC"/>
    <w:p w14:paraId="47FA8EAF" w14:textId="35241677" w:rsidR="00635DF7" w:rsidRDefault="00635DF7" w:rsidP="00635DF7">
      <w:pPr>
        <w:pStyle w:val="Titre1"/>
      </w:pPr>
      <w:r>
        <w:t>Ajout de fonctionnalités sur ZombieType</w:t>
      </w:r>
    </w:p>
    <w:p w14:paraId="4A916C75" w14:textId="4E58C536" w:rsidR="00635DF7" w:rsidRDefault="001676E8" w:rsidP="001676E8">
      <w:pPr>
        <w:pStyle w:val="Paragraphedeliste"/>
        <w:numPr>
          <w:ilvl w:val="0"/>
          <w:numId w:val="20"/>
        </w:numPr>
      </w:pPr>
      <w:r w:rsidRPr="007D7C50">
        <w:rPr>
          <w:highlight w:val="yellow"/>
        </w:rPr>
        <w:t>Ajoutez les fonctionnalités suivantes dans ZombieType</w:t>
      </w:r>
      <w:r>
        <w:t> :</w:t>
      </w:r>
    </w:p>
    <w:p w14:paraId="77CA9EF0" w14:textId="396745E2" w:rsidR="001676E8" w:rsidRDefault="001676E8" w:rsidP="001676E8">
      <w:pPr>
        <w:pStyle w:val="Paragraphedeliste"/>
        <w:numPr>
          <w:ilvl w:val="0"/>
          <w:numId w:val="21"/>
        </w:numPr>
      </w:pPr>
      <w:r>
        <w:t>Edit</w:t>
      </w:r>
    </w:p>
    <w:p w14:paraId="332070D5" w14:textId="12FBEBB5" w:rsidR="001676E8" w:rsidRDefault="001676E8" w:rsidP="001676E8">
      <w:pPr>
        <w:pStyle w:val="Paragraphedeliste"/>
        <w:numPr>
          <w:ilvl w:val="0"/>
          <w:numId w:val="21"/>
        </w:numPr>
      </w:pPr>
      <w:proofErr w:type="spellStart"/>
      <w:r>
        <w:t>Delete</w:t>
      </w:r>
      <w:proofErr w:type="spellEnd"/>
    </w:p>
    <w:p w14:paraId="5300CF27" w14:textId="1EEE90A8" w:rsidR="006346F2" w:rsidRDefault="006346F2" w:rsidP="00392798">
      <w:pPr>
        <w:pStyle w:val="Paragraphedeliste"/>
        <w:numPr>
          <w:ilvl w:val="0"/>
          <w:numId w:val="20"/>
        </w:numPr>
      </w:pPr>
      <w:r>
        <w:t>N’oubliez pas d’ajouter les boutons dans la View Index</w:t>
      </w:r>
    </w:p>
    <w:p w14:paraId="3A34AF25" w14:textId="62677EAD" w:rsidR="00191B8A" w:rsidRDefault="00191B8A" w:rsidP="00392798">
      <w:pPr>
        <w:pStyle w:val="Paragraphedeliste"/>
        <w:numPr>
          <w:ilvl w:val="0"/>
          <w:numId w:val="20"/>
        </w:numPr>
      </w:pPr>
      <w:r>
        <w:t xml:space="preserve">Testez par étapes, utilisez les points d’arrêt. </w:t>
      </w:r>
    </w:p>
    <w:p w14:paraId="3AA464CD" w14:textId="7CE04F76" w:rsidR="00392798" w:rsidRDefault="00392798" w:rsidP="00392798">
      <w:pPr>
        <w:pStyle w:val="Paragraphedeliste"/>
        <w:numPr>
          <w:ilvl w:val="0"/>
          <w:numId w:val="20"/>
        </w:numPr>
        <w:spacing w:before="0" w:after="0" w:line="259" w:lineRule="auto"/>
      </w:pPr>
      <w:r>
        <w:t xml:space="preserve">Faites des </w:t>
      </w:r>
      <w:proofErr w:type="spellStart"/>
      <w:r>
        <w:t>commits</w:t>
      </w:r>
      <w:proofErr w:type="spellEnd"/>
      <w:r>
        <w:t xml:space="preserve"> fréquents et pertinents.</w:t>
      </w:r>
    </w:p>
    <w:p w14:paraId="63F2670E" w14:textId="77777777" w:rsidR="00C615B3" w:rsidRPr="00B30471" w:rsidRDefault="00C615B3" w:rsidP="00C615B3"/>
    <w:p w14:paraId="6568700E" w14:textId="77777777" w:rsidR="00C615B3" w:rsidRPr="002E60F7" w:rsidRDefault="00C615B3" w:rsidP="00C615B3">
      <w:pPr>
        <w:pStyle w:val="Titre2"/>
      </w:pPr>
      <w:r w:rsidRPr="002E60F7">
        <w:t xml:space="preserve">Commentaires et validation (Commit) des changements dans le code </w:t>
      </w:r>
    </w:p>
    <w:p w14:paraId="16869374" w14:textId="2D8D7174" w:rsidR="00AD4528" w:rsidRDefault="00C615B3" w:rsidP="00C615B3">
      <w:pPr>
        <w:pStyle w:val="Paragraphedeliste"/>
        <w:numPr>
          <w:ilvl w:val="0"/>
          <w:numId w:val="22"/>
        </w:numPr>
        <w:spacing w:before="0" w:after="0" w:line="259" w:lineRule="auto"/>
      </w:pPr>
      <w:r>
        <w:t xml:space="preserve">Une fois que tout est terminé, </w:t>
      </w:r>
      <w:r w:rsidR="00AD4528">
        <w:t>n’hésitez pas à montrer votre progrès à votre enseignant</w:t>
      </w:r>
      <w:r w:rsidR="000F2CFE">
        <w:t>.</w:t>
      </w:r>
    </w:p>
    <w:p w14:paraId="398C4BC8" w14:textId="0FF12F9E" w:rsidR="00C615B3" w:rsidRDefault="00AD4528" w:rsidP="00C615B3">
      <w:pPr>
        <w:pStyle w:val="Paragraphedeliste"/>
        <w:numPr>
          <w:ilvl w:val="0"/>
          <w:numId w:val="22"/>
        </w:numPr>
        <w:spacing w:before="0" w:after="0" w:line="259" w:lineRule="auto"/>
      </w:pPr>
      <w:r>
        <w:t xml:space="preserve">Finalement, </w:t>
      </w:r>
      <w:r w:rsidR="00C615B3">
        <w:t xml:space="preserve">n’oubliez pas de faire </w:t>
      </w:r>
      <w:r w:rsidR="001A080B">
        <w:t>un</w:t>
      </w:r>
      <w:r w:rsidR="00C615B3">
        <w:t xml:space="preserve"> push</w:t>
      </w:r>
      <w:r>
        <w:t xml:space="preserve"> après votre dernier commit (pour sauvegarder votre travail sur GitHub)</w:t>
      </w:r>
    </w:p>
    <w:p w14:paraId="1D5E8E80" w14:textId="77777777" w:rsidR="00AD4528" w:rsidRPr="00AD4528" w:rsidRDefault="00AD4528" w:rsidP="00C615B3">
      <w:pPr>
        <w:rPr>
          <w:b/>
          <w:bCs/>
          <w:sz w:val="28"/>
          <w:szCs w:val="28"/>
          <w:u w:val="single"/>
        </w:rPr>
      </w:pPr>
    </w:p>
    <w:p w14:paraId="50FFEDF4" w14:textId="5355CB21" w:rsidR="00C615B3" w:rsidRDefault="00C615B3" w:rsidP="00C615B3">
      <w:r w:rsidRPr="00B24160">
        <w:rPr>
          <w:b/>
          <w:bCs/>
          <w:sz w:val="28"/>
          <w:szCs w:val="28"/>
          <w:u w:val="single"/>
          <w:lang w:val="en-CA"/>
        </w:rPr>
        <w:t xml:space="preserve">Fin du </w:t>
      </w:r>
      <w:proofErr w:type="spellStart"/>
      <w:r w:rsidRPr="00B24160">
        <w:rPr>
          <w:b/>
          <w:bCs/>
          <w:sz w:val="28"/>
          <w:szCs w:val="28"/>
          <w:u w:val="single"/>
          <w:lang w:val="en-CA"/>
        </w:rPr>
        <w:t>laboratoire</w:t>
      </w:r>
      <w:proofErr w:type="spellEnd"/>
      <w:r w:rsidRPr="00B24160">
        <w:rPr>
          <w:b/>
          <w:bCs/>
          <w:sz w:val="28"/>
          <w:szCs w:val="28"/>
          <w:u w:val="single"/>
          <w:lang w:val="en-CA"/>
        </w:rPr>
        <w:t>!</w:t>
      </w:r>
    </w:p>
    <w:p w14:paraId="31202731" w14:textId="77777777" w:rsidR="00C615B3" w:rsidRPr="00403EAA" w:rsidRDefault="00C615B3" w:rsidP="006346F2"/>
    <w:sectPr w:rsidR="00C615B3" w:rsidRPr="00403EAA" w:rsidSect="000440B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98809" w14:textId="77777777" w:rsidR="00720ADF" w:rsidRDefault="00720ADF" w:rsidP="000440BA">
      <w:r>
        <w:separator/>
      </w:r>
    </w:p>
  </w:endnote>
  <w:endnote w:type="continuationSeparator" w:id="0">
    <w:p w14:paraId="70B00975" w14:textId="77777777" w:rsidR="00720ADF" w:rsidRDefault="00720ADF" w:rsidP="00044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33638" w14:textId="77777777" w:rsidR="000F2CFE" w:rsidRDefault="000F2CF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792D" w14:textId="77777777" w:rsidR="000440BA" w:rsidRDefault="00497FB0" w:rsidP="00497FB0">
    <w:pPr>
      <w:pStyle w:val="Pieddepage"/>
      <w:pBdr>
        <w:top w:val="single" w:sz="4" w:space="1" w:color="auto"/>
      </w:pBdr>
      <w:tabs>
        <w:tab w:val="left" w:pos="1331"/>
        <w:tab w:val="right" w:pos="10080"/>
      </w:tabs>
    </w:pPr>
    <w:r>
      <w:t>Valérie Turgeon</w:t>
    </w:r>
    <w:r>
      <w:tab/>
    </w:r>
    <w:r>
      <w:tab/>
    </w:r>
    <w:r>
      <w:tab/>
    </w:r>
    <w:r w:rsidR="000440BA">
      <w:t xml:space="preserve">Page </w:t>
    </w:r>
    <w:r w:rsidR="000440BA">
      <w:fldChar w:fldCharType="begin"/>
    </w:r>
    <w:r w:rsidR="000440BA">
      <w:instrText>PAGE   \* MERGEFORMAT</w:instrText>
    </w:r>
    <w:r w:rsidR="000440BA">
      <w:fldChar w:fldCharType="separate"/>
    </w:r>
    <w:r w:rsidR="000440BA">
      <w:rPr>
        <w:lang w:val="fr-FR"/>
      </w:rPr>
      <w:t>1</w:t>
    </w:r>
    <w:r w:rsidR="000440BA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5B069" w14:textId="77777777" w:rsidR="000F2CFE" w:rsidRDefault="000F2CF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3905F" w14:textId="77777777" w:rsidR="00720ADF" w:rsidRDefault="00720ADF" w:rsidP="000440BA">
      <w:r>
        <w:separator/>
      </w:r>
    </w:p>
  </w:footnote>
  <w:footnote w:type="continuationSeparator" w:id="0">
    <w:p w14:paraId="4187074E" w14:textId="77777777" w:rsidR="00720ADF" w:rsidRDefault="00720ADF" w:rsidP="00044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5FBB2" w14:textId="77777777" w:rsidR="000F2CFE" w:rsidRDefault="000F2CF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41EB" w14:textId="16930C22" w:rsidR="000440BA" w:rsidRDefault="000440BA" w:rsidP="000440BA">
    <w:pPr>
      <w:pStyle w:val="En-tte"/>
      <w:pBdr>
        <w:bottom w:val="single" w:sz="4" w:space="1" w:color="auto"/>
      </w:pBdr>
      <w:tabs>
        <w:tab w:val="clear" w:pos="9360"/>
        <w:tab w:val="right" w:pos="10065"/>
      </w:tabs>
    </w:pPr>
    <w:r>
      <w:t>420-3W6 Programmation Web transactionnelle</w:t>
    </w:r>
    <w:r>
      <w:tab/>
    </w:r>
    <w:r>
      <w:tab/>
    </w:r>
    <w:r w:rsidR="004B10C3">
      <w:t>S</w:t>
    </w:r>
    <w:r w:rsidR="0081663B">
      <w:t xml:space="preserve">éance </w:t>
    </w:r>
    <w:r w:rsidR="00A1607C">
      <w:t>0</w:t>
    </w:r>
    <w:r w:rsidR="00E94FDC">
      <w:t>7</w:t>
    </w:r>
    <w:r w:rsidR="0081663B">
      <w:t xml:space="preserve"> </w:t>
    </w:r>
    <w:r>
      <w:t xml:space="preserve">Laboratoire </w:t>
    </w:r>
    <w:r w:rsidR="0081663B">
      <w:t>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F55CC" w14:textId="77777777" w:rsidR="000F2CFE" w:rsidRDefault="000F2CF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11D"/>
    <w:multiLevelType w:val="hybridMultilevel"/>
    <w:tmpl w:val="1B421D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E2D7D"/>
    <w:multiLevelType w:val="hybridMultilevel"/>
    <w:tmpl w:val="0130D0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D63A7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63792"/>
    <w:multiLevelType w:val="hybridMultilevel"/>
    <w:tmpl w:val="43A214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C86023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07046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AF7A21"/>
    <w:multiLevelType w:val="multilevel"/>
    <w:tmpl w:val="220A4A70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672DB2"/>
    <w:multiLevelType w:val="hybridMultilevel"/>
    <w:tmpl w:val="1A5A31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2130EB"/>
    <w:multiLevelType w:val="multilevel"/>
    <w:tmpl w:val="D1EC06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F6F4702"/>
    <w:multiLevelType w:val="hybridMultilevel"/>
    <w:tmpl w:val="D75443E2"/>
    <w:lvl w:ilvl="0" w:tplc="C8E0C5E4">
      <w:start w:val="1"/>
      <w:numFmt w:val="decimal"/>
      <w:lvlText w:val="%1."/>
      <w:lvlJc w:val="left"/>
      <w:pPr>
        <w:ind w:left="720" w:hanging="360"/>
      </w:pPr>
      <w:rPr>
        <w:lang w:val="en-CA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161410"/>
    <w:multiLevelType w:val="hybridMultilevel"/>
    <w:tmpl w:val="AB8EE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053F3D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33311D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8F297A"/>
    <w:multiLevelType w:val="hybridMultilevel"/>
    <w:tmpl w:val="43A214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7C0E6F"/>
    <w:multiLevelType w:val="multilevel"/>
    <w:tmpl w:val="85409076"/>
    <w:lvl w:ilvl="0">
      <w:start w:val="1"/>
      <w:numFmt w:val="decimal"/>
      <w:pStyle w:val="EtapesInstruction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66FD3DB4"/>
    <w:multiLevelType w:val="hybridMultilevel"/>
    <w:tmpl w:val="AB8EE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8D3F1F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A71E42"/>
    <w:multiLevelType w:val="hybridMultilevel"/>
    <w:tmpl w:val="FF4244FE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7543595E"/>
    <w:multiLevelType w:val="hybridMultilevel"/>
    <w:tmpl w:val="1A5A31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0C564A"/>
    <w:multiLevelType w:val="hybridMultilevel"/>
    <w:tmpl w:val="E3FE12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966E19"/>
    <w:multiLevelType w:val="hybridMultilevel"/>
    <w:tmpl w:val="8EE457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AE26A7"/>
    <w:multiLevelType w:val="hybridMultilevel"/>
    <w:tmpl w:val="43A214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257438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5024524">
    <w:abstractNumId w:val="14"/>
    <w:lvlOverride w:ilvl="0">
      <w:startOverride w:val="1"/>
    </w:lvlOverride>
  </w:num>
  <w:num w:numId="2" w16cid:durableId="195510674">
    <w:abstractNumId w:val="2"/>
  </w:num>
  <w:num w:numId="3" w16cid:durableId="575211737">
    <w:abstractNumId w:val="8"/>
  </w:num>
  <w:num w:numId="4" w16cid:durableId="234321041">
    <w:abstractNumId w:val="6"/>
  </w:num>
  <w:num w:numId="5" w16cid:durableId="1486433149">
    <w:abstractNumId w:val="4"/>
  </w:num>
  <w:num w:numId="6" w16cid:durableId="1074860078">
    <w:abstractNumId w:val="16"/>
  </w:num>
  <w:num w:numId="7" w16cid:durableId="1533690113">
    <w:abstractNumId w:val="3"/>
  </w:num>
  <w:num w:numId="8" w16cid:durableId="2129742167">
    <w:abstractNumId w:val="5"/>
  </w:num>
  <w:num w:numId="9" w16cid:durableId="1621914830">
    <w:abstractNumId w:val="1"/>
  </w:num>
  <w:num w:numId="10" w16cid:durableId="398601681">
    <w:abstractNumId w:val="21"/>
  </w:num>
  <w:num w:numId="11" w16cid:durableId="1972245096">
    <w:abstractNumId w:val="13"/>
  </w:num>
  <w:num w:numId="12" w16cid:durableId="1287077740">
    <w:abstractNumId w:val="9"/>
  </w:num>
  <w:num w:numId="13" w16cid:durableId="80151180">
    <w:abstractNumId w:val="15"/>
  </w:num>
  <w:num w:numId="14" w16cid:durableId="1371225140">
    <w:abstractNumId w:val="7"/>
  </w:num>
  <w:num w:numId="15" w16cid:durableId="1394229835">
    <w:abstractNumId w:val="11"/>
  </w:num>
  <w:num w:numId="16" w16cid:durableId="300690219">
    <w:abstractNumId w:val="20"/>
  </w:num>
  <w:num w:numId="17" w16cid:durableId="564605549">
    <w:abstractNumId w:val="18"/>
  </w:num>
  <w:num w:numId="18" w16cid:durableId="1532841269">
    <w:abstractNumId w:val="12"/>
  </w:num>
  <w:num w:numId="19" w16cid:durableId="1734304411">
    <w:abstractNumId w:val="10"/>
  </w:num>
  <w:num w:numId="20" w16cid:durableId="613830564">
    <w:abstractNumId w:val="0"/>
  </w:num>
  <w:num w:numId="21" w16cid:durableId="1239514660">
    <w:abstractNumId w:val="17"/>
  </w:num>
  <w:num w:numId="22" w16cid:durableId="213741598">
    <w:abstractNumId w:val="22"/>
  </w:num>
  <w:num w:numId="23" w16cid:durableId="225725587">
    <w:abstractNumId w:val="1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1B"/>
    <w:rsid w:val="00010644"/>
    <w:rsid w:val="00011432"/>
    <w:rsid w:val="000161E3"/>
    <w:rsid w:val="000223F6"/>
    <w:rsid w:val="00022C33"/>
    <w:rsid w:val="0002536D"/>
    <w:rsid w:val="00031022"/>
    <w:rsid w:val="00032506"/>
    <w:rsid w:val="0003310A"/>
    <w:rsid w:val="00034C0A"/>
    <w:rsid w:val="0003628D"/>
    <w:rsid w:val="000440BA"/>
    <w:rsid w:val="00050D72"/>
    <w:rsid w:val="00061D50"/>
    <w:rsid w:val="00062E8B"/>
    <w:rsid w:val="00064FC3"/>
    <w:rsid w:val="00066A5F"/>
    <w:rsid w:val="00080C7D"/>
    <w:rsid w:val="00082260"/>
    <w:rsid w:val="000A04B2"/>
    <w:rsid w:val="000A455C"/>
    <w:rsid w:val="000A601C"/>
    <w:rsid w:val="000A6850"/>
    <w:rsid w:val="000B0D93"/>
    <w:rsid w:val="000B5C37"/>
    <w:rsid w:val="000B63F6"/>
    <w:rsid w:val="000B6F96"/>
    <w:rsid w:val="000C0C60"/>
    <w:rsid w:val="000C1240"/>
    <w:rsid w:val="000C215B"/>
    <w:rsid w:val="000C2C8B"/>
    <w:rsid w:val="000C3C8E"/>
    <w:rsid w:val="000C5E4B"/>
    <w:rsid w:val="000C6AA4"/>
    <w:rsid w:val="000D42FE"/>
    <w:rsid w:val="000D5254"/>
    <w:rsid w:val="000D5AC5"/>
    <w:rsid w:val="000E1CA1"/>
    <w:rsid w:val="000E36FC"/>
    <w:rsid w:val="000E51AA"/>
    <w:rsid w:val="000E7516"/>
    <w:rsid w:val="000F0211"/>
    <w:rsid w:val="000F06F3"/>
    <w:rsid w:val="000F20BD"/>
    <w:rsid w:val="000F2AF7"/>
    <w:rsid w:val="000F2CFE"/>
    <w:rsid w:val="000F4766"/>
    <w:rsid w:val="001025E3"/>
    <w:rsid w:val="00104D30"/>
    <w:rsid w:val="00111D92"/>
    <w:rsid w:val="0011298D"/>
    <w:rsid w:val="00112AE3"/>
    <w:rsid w:val="00113B62"/>
    <w:rsid w:val="00121F4B"/>
    <w:rsid w:val="00123228"/>
    <w:rsid w:val="00125695"/>
    <w:rsid w:val="001420F9"/>
    <w:rsid w:val="00143E75"/>
    <w:rsid w:val="00145E8D"/>
    <w:rsid w:val="00152EDB"/>
    <w:rsid w:val="00156331"/>
    <w:rsid w:val="00156BF6"/>
    <w:rsid w:val="001671CF"/>
    <w:rsid w:val="001676E8"/>
    <w:rsid w:val="00167DF3"/>
    <w:rsid w:val="00167E16"/>
    <w:rsid w:val="00172A7F"/>
    <w:rsid w:val="00177794"/>
    <w:rsid w:val="00184D1D"/>
    <w:rsid w:val="00187634"/>
    <w:rsid w:val="00191B8A"/>
    <w:rsid w:val="00194084"/>
    <w:rsid w:val="00195EDD"/>
    <w:rsid w:val="001A080B"/>
    <w:rsid w:val="001A2469"/>
    <w:rsid w:val="001A4FF9"/>
    <w:rsid w:val="001A7E3F"/>
    <w:rsid w:val="001B2327"/>
    <w:rsid w:val="001B5910"/>
    <w:rsid w:val="001B6C2E"/>
    <w:rsid w:val="001B7F8B"/>
    <w:rsid w:val="001C44A3"/>
    <w:rsid w:val="001C6BAB"/>
    <w:rsid w:val="001D0457"/>
    <w:rsid w:val="001D0881"/>
    <w:rsid w:val="001D5F07"/>
    <w:rsid w:val="001E50C1"/>
    <w:rsid w:val="001F0CE2"/>
    <w:rsid w:val="001F2EC9"/>
    <w:rsid w:val="001F7F00"/>
    <w:rsid w:val="00203A45"/>
    <w:rsid w:val="0021022E"/>
    <w:rsid w:val="002104D0"/>
    <w:rsid w:val="00210EF4"/>
    <w:rsid w:val="00224869"/>
    <w:rsid w:val="00225057"/>
    <w:rsid w:val="00234C76"/>
    <w:rsid w:val="00235F61"/>
    <w:rsid w:val="002404CC"/>
    <w:rsid w:val="00247D88"/>
    <w:rsid w:val="00257350"/>
    <w:rsid w:val="00267B80"/>
    <w:rsid w:val="002726A0"/>
    <w:rsid w:val="002733ED"/>
    <w:rsid w:val="002801F3"/>
    <w:rsid w:val="002809FB"/>
    <w:rsid w:val="00283295"/>
    <w:rsid w:val="00285283"/>
    <w:rsid w:val="00290329"/>
    <w:rsid w:val="00291FF1"/>
    <w:rsid w:val="002925D9"/>
    <w:rsid w:val="00293184"/>
    <w:rsid w:val="00294642"/>
    <w:rsid w:val="00297AF9"/>
    <w:rsid w:val="00297C90"/>
    <w:rsid w:val="002A0565"/>
    <w:rsid w:val="002A2840"/>
    <w:rsid w:val="002A29A5"/>
    <w:rsid w:val="002A5006"/>
    <w:rsid w:val="002A6644"/>
    <w:rsid w:val="002B44B9"/>
    <w:rsid w:val="002B61D7"/>
    <w:rsid w:val="002B7DBA"/>
    <w:rsid w:val="002C5B90"/>
    <w:rsid w:val="002C7216"/>
    <w:rsid w:val="002E0E36"/>
    <w:rsid w:val="002E19E4"/>
    <w:rsid w:val="002E60F7"/>
    <w:rsid w:val="003044E7"/>
    <w:rsid w:val="00305784"/>
    <w:rsid w:val="00312840"/>
    <w:rsid w:val="00312C87"/>
    <w:rsid w:val="00316592"/>
    <w:rsid w:val="00317CB5"/>
    <w:rsid w:val="0032156B"/>
    <w:rsid w:val="003243DC"/>
    <w:rsid w:val="0032587F"/>
    <w:rsid w:val="003303A3"/>
    <w:rsid w:val="003315F4"/>
    <w:rsid w:val="0033304B"/>
    <w:rsid w:val="00336EF7"/>
    <w:rsid w:val="00341021"/>
    <w:rsid w:val="003450BE"/>
    <w:rsid w:val="00347D6D"/>
    <w:rsid w:val="00350198"/>
    <w:rsid w:val="00351B98"/>
    <w:rsid w:val="003562EE"/>
    <w:rsid w:val="00357123"/>
    <w:rsid w:val="003604C8"/>
    <w:rsid w:val="0036097B"/>
    <w:rsid w:val="003619B7"/>
    <w:rsid w:val="00364654"/>
    <w:rsid w:val="00365244"/>
    <w:rsid w:val="003670F3"/>
    <w:rsid w:val="00370D62"/>
    <w:rsid w:val="00375A4B"/>
    <w:rsid w:val="00381B3A"/>
    <w:rsid w:val="00383C59"/>
    <w:rsid w:val="0038553B"/>
    <w:rsid w:val="00392798"/>
    <w:rsid w:val="003A0AF1"/>
    <w:rsid w:val="003A1802"/>
    <w:rsid w:val="003B0636"/>
    <w:rsid w:val="003B1249"/>
    <w:rsid w:val="003B2F05"/>
    <w:rsid w:val="003B4C01"/>
    <w:rsid w:val="003B4F7B"/>
    <w:rsid w:val="003B5399"/>
    <w:rsid w:val="003B6E65"/>
    <w:rsid w:val="003C1F6B"/>
    <w:rsid w:val="003C3D36"/>
    <w:rsid w:val="003C4CD7"/>
    <w:rsid w:val="003D4135"/>
    <w:rsid w:val="003E01DD"/>
    <w:rsid w:val="003E0918"/>
    <w:rsid w:val="003E2309"/>
    <w:rsid w:val="003E270B"/>
    <w:rsid w:val="003E2A4F"/>
    <w:rsid w:val="003E4C66"/>
    <w:rsid w:val="003F416C"/>
    <w:rsid w:val="00403EAA"/>
    <w:rsid w:val="004047ED"/>
    <w:rsid w:val="00406B91"/>
    <w:rsid w:val="00407250"/>
    <w:rsid w:val="0041099F"/>
    <w:rsid w:val="0041249E"/>
    <w:rsid w:val="00422562"/>
    <w:rsid w:val="00423EB2"/>
    <w:rsid w:val="0042426A"/>
    <w:rsid w:val="00425320"/>
    <w:rsid w:val="00432716"/>
    <w:rsid w:val="004331AF"/>
    <w:rsid w:val="00435098"/>
    <w:rsid w:val="00440934"/>
    <w:rsid w:val="00440B8A"/>
    <w:rsid w:val="004414FE"/>
    <w:rsid w:val="00441AE8"/>
    <w:rsid w:val="0044560F"/>
    <w:rsid w:val="00445C99"/>
    <w:rsid w:val="00447C8B"/>
    <w:rsid w:val="00456E4D"/>
    <w:rsid w:val="00457DE0"/>
    <w:rsid w:val="00470EFC"/>
    <w:rsid w:val="004716F3"/>
    <w:rsid w:val="004744D6"/>
    <w:rsid w:val="004817CE"/>
    <w:rsid w:val="00481CD6"/>
    <w:rsid w:val="00482064"/>
    <w:rsid w:val="0048209D"/>
    <w:rsid w:val="004842A5"/>
    <w:rsid w:val="00485F7E"/>
    <w:rsid w:val="00487DA4"/>
    <w:rsid w:val="0049035D"/>
    <w:rsid w:val="004942A0"/>
    <w:rsid w:val="00496A41"/>
    <w:rsid w:val="00496AB4"/>
    <w:rsid w:val="00497FB0"/>
    <w:rsid w:val="004A37C8"/>
    <w:rsid w:val="004B0350"/>
    <w:rsid w:val="004B10C3"/>
    <w:rsid w:val="004B41A3"/>
    <w:rsid w:val="004B7074"/>
    <w:rsid w:val="004C5FE7"/>
    <w:rsid w:val="004C6AC3"/>
    <w:rsid w:val="004D5748"/>
    <w:rsid w:val="004D7482"/>
    <w:rsid w:val="004D7760"/>
    <w:rsid w:val="004F2FF0"/>
    <w:rsid w:val="004F4474"/>
    <w:rsid w:val="004F539C"/>
    <w:rsid w:val="005039CA"/>
    <w:rsid w:val="00503B13"/>
    <w:rsid w:val="0050476C"/>
    <w:rsid w:val="00504806"/>
    <w:rsid w:val="00505F12"/>
    <w:rsid w:val="005066F0"/>
    <w:rsid w:val="00511AA0"/>
    <w:rsid w:val="00512460"/>
    <w:rsid w:val="00513415"/>
    <w:rsid w:val="005139CF"/>
    <w:rsid w:val="00516057"/>
    <w:rsid w:val="005237B7"/>
    <w:rsid w:val="00523F1E"/>
    <w:rsid w:val="00531CDF"/>
    <w:rsid w:val="00532090"/>
    <w:rsid w:val="00534126"/>
    <w:rsid w:val="005352E9"/>
    <w:rsid w:val="005359D9"/>
    <w:rsid w:val="00535D9A"/>
    <w:rsid w:val="005471A2"/>
    <w:rsid w:val="00552C0B"/>
    <w:rsid w:val="00553B8B"/>
    <w:rsid w:val="00554617"/>
    <w:rsid w:val="0056007A"/>
    <w:rsid w:val="00560AF9"/>
    <w:rsid w:val="005647FB"/>
    <w:rsid w:val="00566654"/>
    <w:rsid w:val="005705C3"/>
    <w:rsid w:val="00570C63"/>
    <w:rsid w:val="005728DF"/>
    <w:rsid w:val="005774BA"/>
    <w:rsid w:val="00581B7B"/>
    <w:rsid w:val="005858DC"/>
    <w:rsid w:val="00590320"/>
    <w:rsid w:val="0059324B"/>
    <w:rsid w:val="005939C8"/>
    <w:rsid w:val="00594158"/>
    <w:rsid w:val="00595555"/>
    <w:rsid w:val="005961C9"/>
    <w:rsid w:val="005A0AEC"/>
    <w:rsid w:val="005A1339"/>
    <w:rsid w:val="005A443E"/>
    <w:rsid w:val="005A495F"/>
    <w:rsid w:val="005A6A33"/>
    <w:rsid w:val="005B1412"/>
    <w:rsid w:val="005B1894"/>
    <w:rsid w:val="005B1A31"/>
    <w:rsid w:val="005B2A52"/>
    <w:rsid w:val="005B5AF6"/>
    <w:rsid w:val="005B7FEB"/>
    <w:rsid w:val="005C4BCF"/>
    <w:rsid w:val="005D2792"/>
    <w:rsid w:val="005D35F8"/>
    <w:rsid w:val="005D3880"/>
    <w:rsid w:val="005E7C91"/>
    <w:rsid w:val="005F50AC"/>
    <w:rsid w:val="005F7586"/>
    <w:rsid w:val="005F7F3D"/>
    <w:rsid w:val="00601562"/>
    <w:rsid w:val="00601962"/>
    <w:rsid w:val="00602B32"/>
    <w:rsid w:val="00606131"/>
    <w:rsid w:val="00607266"/>
    <w:rsid w:val="0061163D"/>
    <w:rsid w:val="00611746"/>
    <w:rsid w:val="00613F1F"/>
    <w:rsid w:val="00616CFD"/>
    <w:rsid w:val="00620E80"/>
    <w:rsid w:val="00631119"/>
    <w:rsid w:val="006346F2"/>
    <w:rsid w:val="00635DF7"/>
    <w:rsid w:val="0064408C"/>
    <w:rsid w:val="0064619D"/>
    <w:rsid w:val="00647B1C"/>
    <w:rsid w:val="00650F54"/>
    <w:rsid w:val="00651DBC"/>
    <w:rsid w:val="00652310"/>
    <w:rsid w:val="006538AC"/>
    <w:rsid w:val="00654920"/>
    <w:rsid w:val="006564D9"/>
    <w:rsid w:val="006577D5"/>
    <w:rsid w:val="00665B6F"/>
    <w:rsid w:val="0067052F"/>
    <w:rsid w:val="00670D32"/>
    <w:rsid w:val="00680FCC"/>
    <w:rsid w:val="00683D20"/>
    <w:rsid w:val="00686703"/>
    <w:rsid w:val="00687B3E"/>
    <w:rsid w:val="00691D80"/>
    <w:rsid w:val="00695D27"/>
    <w:rsid w:val="00695DC1"/>
    <w:rsid w:val="006A37AC"/>
    <w:rsid w:val="006A5886"/>
    <w:rsid w:val="006B29C2"/>
    <w:rsid w:val="006C16DA"/>
    <w:rsid w:val="006C18DE"/>
    <w:rsid w:val="006C2C51"/>
    <w:rsid w:val="006C2CB1"/>
    <w:rsid w:val="006C3558"/>
    <w:rsid w:val="006C7B61"/>
    <w:rsid w:val="006D6F50"/>
    <w:rsid w:val="006E1D8F"/>
    <w:rsid w:val="006E4404"/>
    <w:rsid w:val="006E70A5"/>
    <w:rsid w:val="006F3486"/>
    <w:rsid w:val="00702AEC"/>
    <w:rsid w:val="007161F5"/>
    <w:rsid w:val="00720671"/>
    <w:rsid w:val="00720ADF"/>
    <w:rsid w:val="00724490"/>
    <w:rsid w:val="007244B2"/>
    <w:rsid w:val="007266C4"/>
    <w:rsid w:val="00727B92"/>
    <w:rsid w:val="00730249"/>
    <w:rsid w:val="007338FB"/>
    <w:rsid w:val="00733D21"/>
    <w:rsid w:val="00735909"/>
    <w:rsid w:val="00743196"/>
    <w:rsid w:val="00746153"/>
    <w:rsid w:val="00746B02"/>
    <w:rsid w:val="00754711"/>
    <w:rsid w:val="00754713"/>
    <w:rsid w:val="00757D34"/>
    <w:rsid w:val="00770441"/>
    <w:rsid w:val="007752B5"/>
    <w:rsid w:val="007774B3"/>
    <w:rsid w:val="00777A47"/>
    <w:rsid w:val="00792901"/>
    <w:rsid w:val="00793839"/>
    <w:rsid w:val="00794D46"/>
    <w:rsid w:val="007A2A38"/>
    <w:rsid w:val="007A453B"/>
    <w:rsid w:val="007A5116"/>
    <w:rsid w:val="007A7BBE"/>
    <w:rsid w:val="007B197D"/>
    <w:rsid w:val="007B2FBE"/>
    <w:rsid w:val="007B3E65"/>
    <w:rsid w:val="007B4B65"/>
    <w:rsid w:val="007B6C08"/>
    <w:rsid w:val="007C0BE5"/>
    <w:rsid w:val="007C0E18"/>
    <w:rsid w:val="007C7FD7"/>
    <w:rsid w:val="007D5B47"/>
    <w:rsid w:val="007D77F1"/>
    <w:rsid w:val="007D7C50"/>
    <w:rsid w:val="007F0159"/>
    <w:rsid w:val="007F3127"/>
    <w:rsid w:val="00800EDB"/>
    <w:rsid w:val="00802944"/>
    <w:rsid w:val="00802A87"/>
    <w:rsid w:val="00804EFE"/>
    <w:rsid w:val="008108CD"/>
    <w:rsid w:val="00811620"/>
    <w:rsid w:val="00812FB0"/>
    <w:rsid w:val="008140A5"/>
    <w:rsid w:val="0081663B"/>
    <w:rsid w:val="00820658"/>
    <w:rsid w:val="00822DAA"/>
    <w:rsid w:val="008240B8"/>
    <w:rsid w:val="0082492A"/>
    <w:rsid w:val="00830099"/>
    <w:rsid w:val="00831C8A"/>
    <w:rsid w:val="00833834"/>
    <w:rsid w:val="008405BD"/>
    <w:rsid w:val="00841406"/>
    <w:rsid w:val="00846A3C"/>
    <w:rsid w:val="00850375"/>
    <w:rsid w:val="00853002"/>
    <w:rsid w:val="00866A07"/>
    <w:rsid w:val="00871055"/>
    <w:rsid w:val="00872C66"/>
    <w:rsid w:val="00873225"/>
    <w:rsid w:val="00873ECD"/>
    <w:rsid w:val="00895438"/>
    <w:rsid w:val="00896A40"/>
    <w:rsid w:val="008A0455"/>
    <w:rsid w:val="008A068A"/>
    <w:rsid w:val="008A0EA2"/>
    <w:rsid w:val="008A6115"/>
    <w:rsid w:val="008A6E54"/>
    <w:rsid w:val="008A7602"/>
    <w:rsid w:val="008B1F66"/>
    <w:rsid w:val="008B66F7"/>
    <w:rsid w:val="008C12EE"/>
    <w:rsid w:val="008C69B1"/>
    <w:rsid w:val="008C7136"/>
    <w:rsid w:val="008D216A"/>
    <w:rsid w:val="008D48A7"/>
    <w:rsid w:val="008E3519"/>
    <w:rsid w:val="008E3F8E"/>
    <w:rsid w:val="008E6283"/>
    <w:rsid w:val="008E73D1"/>
    <w:rsid w:val="008F1C9C"/>
    <w:rsid w:val="008F2F39"/>
    <w:rsid w:val="008F665D"/>
    <w:rsid w:val="00901321"/>
    <w:rsid w:val="009014B1"/>
    <w:rsid w:val="009018F3"/>
    <w:rsid w:val="00906E7F"/>
    <w:rsid w:val="00910652"/>
    <w:rsid w:val="00911094"/>
    <w:rsid w:val="00912CC1"/>
    <w:rsid w:val="009139F8"/>
    <w:rsid w:val="009174BF"/>
    <w:rsid w:val="00923F50"/>
    <w:rsid w:val="00924998"/>
    <w:rsid w:val="00925E82"/>
    <w:rsid w:val="0092711E"/>
    <w:rsid w:val="0093117C"/>
    <w:rsid w:val="00934054"/>
    <w:rsid w:val="009354E7"/>
    <w:rsid w:val="00935CFD"/>
    <w:rsid w:val="0093756E"/>
    <w:rsid w:val="009423AA"/>
    <w:rsid w:val="00946071"/>
    <w:rsid w:val="0096266E"/>
    <w:rsid w:val="00965494"/>
    <w:rsid w:val="0096689E"/>
    <w:rsid w:val="00966D00"/>
    <w:rsid w:val="00972E8E"/>
    <w:rsid w:val="00975741"/>
    <w:rsid w:val="00976DAF"/>
    <w:rsid w:val="00980EAC"/>
    <w:rsid w:val="00982542"/>
    <w:rsid w:val="00985F21"/>
    <w:rsid w:val="00993C98"/>
    <w:rsid w:val="0099450E"/>
    <w:rsid w:val="009A3807"/>
    <w:rsid w:val="009A4B20"/>
    <w:rsid w:val="009A5741"/>
    <w:rsid w:val="009A5F99"/>
    <w:rsid w:val="009A6B78"/>
    <w:rsid w:val="009B3CC9"/>
    <w:rsid w:val="009B46F2"/>
    <w:rsid w:val="009B6B47"/>
    <w:rsid w:val="009C3FB8"/>
    <w:rsid w:val="009C48BE"/>
    <w:rsid w:val="009C7363"/>
    <w:rsid w:val="009D04EC"/>
    <w:rsid w:val="009D3003"/>
    <w:rsid w:val="009F0835"/>
    <w:rsid w:val="009F41F3"/>
    <w:rsid w:val="009F4D8C"/>
    <w:rsid w:val="009F6C1E"/>
    <w:rsid w:val="00A061C4"/>
    <w:rsid w:val="00A1442A"/>
    <w:rsid w:val="00A1607C"/>
    <w:rsid w:val="00A169D9"/>
    <w:rsid w:val="00A201E9"/>
    <w:rsid w:val="00A23320"/>
    <w:rsid w:val="00A2785A"/>
    <w:rsid w:val="00A279BB"/>
    <w:rsid w:val="00A315D4"/>
    <w:rsid w:val="00A31E4F"/>
    <w:rsid w:val="00A340E8"/>
    <w:rsid w:val="00A36A18"/>
    <w:rsid w:val="00A45B80"/>
    <w:rsid w:val="00A51EC5"/>
    <w:rsid w:val="00A53F39"/>
    <w:rsid w:val="00A62441"/>
    <w:rsid w:val="00A656AB"/>
    <w:rsid w:val="00A66A81"/>
    <w:rsid w:val="00A72328"/>
    <w:rsid w:val="00A72D5D"/>
    <w:rsid w:val="00A733F8"/>
    <w:rsid w:val="00A762EC"/>
    <w:rsid w:val="00A811FF"/>
    <w:rsid w:val="00A91BD7"/>
    <w:rsid w:val="00A941AE"/>
    <w:rsid w:val="00A94ADC"/>
    <w:rsid w:val="00A971AE"/>
    <w:rsid w:val="00AA253B"/>
    <w:rsid w:val="00AB6902"/>
    <w:rsid w:val="00AC0EFD"/>
    <w:rsid w:val="00AC33F2"/>
    <w:rsid w:val="00AD0230"/>
    <w:rsid w:val="00AD07FE"/>
    <w:rsid w:val="00AD114F"/>
    <w:rsid w:val="00AD1202"/>
    <w:rsid w:val="00AD213B"/>
    <w:rsid w:val="00AD42AB"/>
    <w:rsid w:val="00AD4528"/>
    <w:rsid w:val="00AE00D6"/>
    <w:rsid w:val="00AE1216"/>
    <w:rsid w:val="00AE53A6"/>
    <w:rsid w:val="00AE5A13"/>
    <w:rsid w:val="00AF124F"/>
    <w:rsid w:val="00AF20AE"/>
    <w:rsid w:val="00AF3D78"/>
    <w:rsid w:val="00B02B29"/>
    <w:rsid w:val="00B03D8E"/>
    <w:rsid w:val="00B06D0D"/>
    <w:rsid w:val="00B07BAA"/>
    <w:rsid w:val="00B07CC6"/>
    <w:rsid w:val="00B10044"/>
    <w:rsid w:val="00B100DB"/>
    <w:rsid w:val="00B13DAB"/>
    <w:rsid w:val="00B1415A"/>
    <w:rsid w:val="00B1520E"/>
    <w:rsid w:val="00B20EB6"/>
    <w:rsid w:val="00B22735"/>
    <w:rsid w:val="00B26A20"/>
    <w:rsid w:val="00B30471"/>
    <w:rsid w:val="00B344AA"/>
    <w:rsid w:val="00B350A4"/>
    <w:rsid w:val="00B363C1"/>
    <w:rsid w:val="00B36ED9"/>
    <w:rsid w:val="00B374A5"/>
    <w:rsid w:val="00B410CA"/>
    <w:rsid w:val="00B4270F"/>
    <w:rsid w:val="00B51B0C"/>
    <w:rsid w:val="00B52024"/>
    <w:rsid w:val="00B5565E"/>
    <w:rsid w:val="00B60440"/>
    <w:rsid w:val="00B624B0"/>
    <w:rsid w:val="00B62560"/>
    <w:rsid w:val="00B632B4"/>
    <w:rsid w:val="00B6654C"/>
    <w:rsid w:val="00B70193"/>
    <w:rsid w:val="00B7171D"/>
    <w:rsid w:val="00B717A8"/>
    <w:rsid w:val="00B72979"/>
    <w:rsid w:val="00B73671"/>
    <w:rsid w:val="00B75EFE"/>
    <w:rsid w:val="00B80D79"/>
    <w:rsid w:val="00B81868"/>
    <w:rsid w:val="00B84E06"/>
    <w:rsid w:val="00B90E90"/>
    <w:rsid w:val="00B97F6C"/>
    <w:rsid w:val="00BA389B"/>
    <w:rsid w:val="00BA497D"/>
    <w:rsid w:val="00BA4BDE"/>
    <w:rsid w:val="00BA5A8C"/>
    <w:rsid w:val="00BB01C5"/>
    <w:rsid w:val="00BB1E76"/>
    <w:rsid w:val="00BB65F3"/>
    <w:rsid w:val="00BC15CA"/>
    <w:rsid w:val="00BC2237"/>
    <w:rsid w:val="00BC3940"/>
    <w:rsid w:val="00BC5559"/>
    <w:rsid w:val="00BD46E2"/>
    <w:rsid w:val="00BE393F"/>
    <w:rsid w:val="00BE3F1E"/>
    <w:rsid w:val="00BE6EBB"/>
    <w:rsid w:val="00BF2096"/>
    <w:rsid w:val="00BF55DB"/>
    <w:rsid w:val="00C0263C"/>
    <w:rsid w:val="00C04E50"/>
    <w:rsid w:val="00C051BE"/>
    <w:rsid w:val="00C0612C"/>
    <w:rsid w:val="00C10CE1"/>
    <w:rsid w:val="00C12F92"/>
    <w:rsid w:val="00C13973"/>
    <w:rsid w:val="00C14309"/>
    <w:rsid w:val="00C143A2"/>
    <w:rsid w:val="00C165CA"/>
    <w:rsid w:val="00C17FA3"/>
    <w:rsid w:val="00C21E66"/>
    <w:rsid w:val="00C24D57"/>
    <w:rsid w:val="00C271F2"/>
    <w:rsid w:val="00C307F8"/>
    <w:rsid w:val="00C33B71"/>
    <w:rsid w:val="00C351AB"/>
    <w:rsid w:val="00C40160"/>
    <w:rsid w:val="00C40E01"/>
    <w:rsid w:val="00C471EC"/>
    <w:rsid w:val="00C52813"/>
    <w:rsid w:val="00C53DF6"/>
    <w:rsid w:val="00C615B3"/>
    <w:rsid w:val="00C66C74"/>
    <w:rsid w:val="00C707EB"/>
    <w:rsid w:val="00C70847"/>
    <w:rsid w:val="00C71164"/>
    <w:rsid w:val="00C713AD"/>
    <w:rsid w:val="00C727ED"/>
    <w:rsid w:val="00C75704"/>
    <w:rsid w:val="00C80069"/>
    <w:rsid w:val="00C82359"/>
    <w:rsid w:val="00C84E29"/>
    <w:rsid w:val="00C91D23"/>
    <w:rsid w:val="00C9398F"/>
    <w:rsid w:val="00C97616"/>
    <w:rsid w:val="00CA5A93"/>
    <w:rsid w:val="00CA7E43"/>
    <w:rsid w:val="00CB1CC2"/>
    <w:rsid w:val="00CB26D6"/>
    <w:rsid w:val="00CB42AF"/>
    <w:rsid w:val="00CB694B"/>
    <w:rsid w:val="00CB7ED9"/>
    <w:rsid w:val="00CC4184"/>
    <w:rsid w:val="00CC5DB6"/>
    <w:rsid w:val="00CC65CC"/>
    <w:rsid w:val="00CD17F0"/>
    <w:rsid w:val="00CD32E7"/>
    <w:rsid w:val="00CD3A68"/>
    <w:rsid w:val="00CF150A"/>
    <w:rsid w:val="00CF6EAF"/>
    <w:rsid w:val="00CF788D"/>
    <w:rsid w:val="00D01465"/>
    <w:rsid w:val="00D1356B"/>
    <w:rsid w:val="00D14AF8"/>
    <w:rsid w:val="00D1629B"/>
    <w:rsid w:val="00D21FAE"/>
    <w:rsid w:val="00D244BD"/>
    <w:rsid w:val="00D269E8"/>
    <w:rsid w:val="00D26CE9"/>
    <w:rsid w:val="00D26D4A"/>
    <w:rsid w:val="00D26FBE"/>
    <w:rsid w:val="00D31F4C"/>
    <w:rsid w:val="00D32BCA"/>
    <w:rsid w:val="00D331FE"/>
    <w:rsid w:val="00D33AF8"/>
    <w:rsid w:val="00D34B1C"/>
    <w:rsid w:val="00D41233"/>
    <w:rsid w:val="00D4343E"/>
    <w:rsid w:val="00D5220E"/>
    <w:rsid w:val="00D6050B"/>
    <w:rsid w:val="00D666DB"/>
    <w:rsid w:val="00D66C12"/>
    <w:rsid w:val="00D72031"/>
    <w:rsid w:val="00D74F00"/>
    <w:rsid w:val="00D847AC"/>
    <w:rsid w:val="00DA55C8"/>
    <w:rsid w:val="00DA6DE5"/>
    <w:rsid w:val="00DA7B83"/>
    <w:rsid w:val="00DB0490"/>
    <w:rsid w:val="00DB0EFE"/>
    <w:rsid w:val="00DB271D"/>
    <w:rsid w:val="00DB6A32"/>
    <w:rsid w:val="00DC3251"/>
    <w:rsid w:val="00DC3FF0"/>
    <w:rsid w:val="00DC561A"/>
    <w:rsid w:val="00DC771B"/>
    <w:rsid w:val="00DD1303"/>
    <w:rsid w:val="00DD2D50"/>
    <w:rsid w:val="00DD654E"/>
    <w:rsid w:val="00DE01B1"/>
    <w:rsid w:val="00DE0F7D"/>
    <w:rsid w:val="00DE2279"/>
    <w:rsid w:val="00DE2A82"/>
    <w:rsid w:val="00DE3416"/>
    <w:rsid w:val="00DE6705"/>
    <w:rsid w:val="00DF1AB4"/>
    <w:rsid w:val="00DF5502"/>
    <w:rsid w:val="00DF67E2"/>
    <w:rsid w:val="00E1065E"/>
    <w:rsid w:val="00E10AE2"/>
    <w:rsid w:val="00E112BE"/>
    <w:rsid w:val="00E162F4"/>
    <w:rsid w:val="00E16C0B"/>
    <w:rsid w:val="00E30287"/>
    <w:rsid w:val="00E30556"/>
    <w:rsid w:val="00E33D2F"/>
    <w:rsid w:val="00E37767"/>
    <w:rsid w:val="00E41B6C"/>
    <w:rsid w:val="00E42FA7"/>
    <w:rsid w:val="00E44807"/>
    <w:rsid w:val="00E47C8C"/>
    <w:rsid w:val="00E57D0C"/>
    <w:rsid w:val="00E65DD5"/>
    <w:rsid w:val="00E67115"/>
    <w:rsid w:val="00E80B7C"/>
    <w:rsid w:val="00E87F9E"/>
    <w:rsid w:val="00E94FDC"/>
    <w:rsid w:val="00EA49BF"/>
    <w:rsid w:val="00EA6BF3"/>
    <w:rsid w:val="00EA770D"/>
    <w:rsid w:val="00EB5F64"/>
    <w:rsid w:val="00EB796C"/>
    <w:rsid w:val="00EC0517"/>
    <w:rsid w:val="00EC44B3"/>
    <w:rsid w:val="00EC56FC"/>
    <w:rsid w:val="00ED0E67"/>
    <w:rsid w:val="00ED3423"/>
    <w:rsid w:val="00ED3E2A"/>
    <w:rsid w:val="00ED3EB8"/>
    <w:rsid w:val="00ED58FD"/>
    <w:rsid w:val="00EE6B6E"/>
    <w:rsid w:val="00EE722B"/>
    <w:rsid w:val="00EF0745"/>
    <w:rsid w:val="00EF5C1B"/>
    <w:rsid w:val="00F04192"/>
    <w:rsid w:val="00F118EB"/>
    <w:rsid w:val="00F12D95"/>
    <w:rsid w:val="00F15661"/>
    <w:rsid w:val="00F23A0A"/>
    <w:rsid w:val="00F27C11"/>
    <w:rsid w:val="00F27CE1"/>
    <w:rsid w:val="00F32C8A"/>
    <w:rsid w:val="00F338C7"/>
    <w:rsid w:val="00F371B8"/>
    <w:rsid w:val="00F41478"/>
    <w:rsid w:val="00F436E6"/>
    <w:rsid w:val="00F45282"/>
    <w:rsid w:val="00F46218"/>
    <w:rsid w:val="00F51CD7"/>
    <w:rsid w:val="00F5574B"/>
    <w:rsid w:val="00F62DC9"/>
    <w:rsid w:val="00F65F0E"/>
    <w:rsid w:val="00F668C9"/>
    <w:rsid w:val="00F67FFC"/>
    <w:rsid w:val="00F72B75"/>
    <w:rsid w:val="00F745ED"/>
    <w:rsid w:val="00F74CAC"/>
    <w:rsid w:val="00F76E56"/>
    <w:rsid w:val="00F828E8"/>
    <w:rsid w:val="00F83CE1"/>
    <w:rsid w:val="00F9233E"/>
    <w:rsid w:val="00F94745"/>
    <w:rsid w:val="00F968B5"/>
    <w:rsid w:val="00FA245A"/>
    <w:rsid w:val="00FA4D40"/>
    <w:rsid w:val="00FA6EB0"/>
    <w:rsid w:val="00FB2D11"/>
    <w:rsid w:val="00FB371F"/>
    <w:rsid w:val="00FB40CD"/>
    <w:rsid w:val="00FB64ED"/>
    <w:rsid w:val="00FC1F8D"/>
    <w:rsid w:val="00FD20F8"/>
    <w:rsid w:val="00FD4D64"/>
    <w:rsid w:val="00FD6BC1"/>
    <w:rsid w:val="00FD7E3D"/>
    <w:rsid w:val="00FE3E6C"/>
    <w:rsid w:val="00FE5680"/>
    <w:rsid w:val="00FE629C"/>
    <w:rsid w:val="00FE63E1"/>
    <w:rsid w:val="00FF52C3"/>
    <w:rsid w:val="00FF6A9D"/>
    <w:rsid w:val="23A60AAE"/>
    <w:rsid w:val="48C48EC0"/>
    <w:rsid w:val="539B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87D015"/>
  <w15:chartTrackingRefBased/>
  <w15:docId w15:val="{81932A2B-553F-417F-8D67-B2B8071E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fr-CA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FB0"/>
  </w:style>
  <w:style w:type="paragraph" w:styleId="Titre1">
    <w:name w:val="heading 1"/>
    <w:basedOn w:val="Normal"/>
    <w:next w:val="Normal"/>
    <w:link w:val="Titre1Car"/>
    <w:uiPriority w:val="9"/>
    <w:qFormat/>
    <w:rsid w:val="00497FB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97FB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7FB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7FB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7FB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7FB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7FB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7FB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7FB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Autospacing="1" w:after="100" w:afterAutospacing="1"/>
    </w:pPr>
  </w:style>
  <w:style w:type="paragraph" w:styleId="NormalWeb">
    <w:name w:val="Normal (Web)"/>
    <w:basedOn w:val="Normal"/>
    <w:link w:val="NormalWebCar"/>
    <w:uiPriority w:val="99"/>
    <w:unhideWhenUsed/>
    <w:pPr>
      <w:spacing w:beforeAutospacing="1" w:after="100" w:afterAutospacing="1"/>
    </w:pPr>
  </w:style>
  <w:style w:type="character" w:customStyle="1" w:styleId="Titre2Car">
    <w:name w:val="Titre 2 Car"/>
    <w:basedOn w:val="Policepardfaut"/>
    <w:link w:val="Titre2"/>
    <w:uiPriority w:val="9"/>
    <w:rsid w:val="00497FB0"/>
    <w:rPr>
      <w:caps/>
      <w:spacing w:val="15"/>
      <w:shd w:val="clear" w:color="auto" w:fill="D9E2F3" w:themeFill="accent1" w:themeFillTint="33"/>
    </w:rPr>
  </w:style>
  <w:style w:type="character" w:customStyle="1" w:styleId="Titre1Car">
    <w:name w:val="Titre 1 Car"/>
    <w:basedOn w:val="Policepardfaut"/>
    <w:link w:val="Titre1"/>
    <w:uiPriority w:val="9"/>
    <w:rsid w:val="00497FB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En-tte">
    <w:name w:val="header"/>
    <w:basedOn w:val="Normal"/>
    <w:link w:val="En-tt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0440BA"/>
    <w:rPr>
      <w:rFonts w:eastAsiaTheme="minorEastAsia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440BA"/>
    <w:rPr>
      <w:rFonts w:eastAsiaTheme="minorEastAsia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497FB0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497FB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497FB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497FB0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497FB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497FB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7FB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497FB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497FB0"/>
    <w:rPr>
      <w:b/>
      <w:bCs/>
    </w:rPr>
  </w:style>
  <w:style w:type="character" w:styleId="Accentuation">
    <w:name w:val="Emphasis"/>
    <w:uiPriority w:val="20"/>
    <w:qFormat/>
    <w:rsid w:val="00497FB0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497FB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497FB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497FB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7FB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7FB0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497FB0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497FB0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497FB0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497FB0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497FB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497FB0"/>
    <w:pPr>
      <w:outlineLvl w:val="9"/>
    </w:pPr>
  </w:style>
  <w:style w:type="paragraph" w:styleId="Paragraphedeliste">
    <w:name w:val="List Paragraph"/>
    <w:basedOn w:val="Normal"/>
    <w:uiPriority w:val="34"/>
    <w:qFormat/>
    <w:rsid w:val="00497FB0"/>
    <w:pPr>
      <w:ind w:left="720"/>
      <w:contextualSpacing/>
    </w:pPr>
  </w:style>
  <w:style w:type="paragraph" w:customStyle="1" w:styleId="EtapesInstructions">
    <w:name w:val="EtapesInstructions"/>
    <w:basedOn w:val="Normal"/>
    <w:link w:val="EtapesInstructionsCar"/>
    <w:qFormat/>
    <w:rsid w:val="00497FB0"/>
    <w:pPr>
      <w:numPr>
        <w:numId w:val="1"/>
      </w:numPr>
      <w:textAlignment w:val="center"/>
    </w:pPr>
    <w:rPr>
      <w:rFonts w:ascii="Calibri" w:eastAsia="Times New Roman" w:hAnsi="Calibri" w:cs="Calibri"/>
      <w:sz w:val="22"/>
      <w:szCs w:val="22"/>
    </w:rPr>
  </w:style>
  <w:style w:type="paragraph" w:customStyle="1" w:styleId="CodeInstructions">
    <w:name w:val="CodeInstructions"/>
    <w:basedOn w:val="NormalWeb"/>
    <w:link w:val="CodeInstructionsCar"/>
    <w:qFormat/>
    <w:rsid w:val="00497FB0"/>
    <w:pPr>
      <w:spacing w:before="0" w:beforeAutospacing="0" w:after="0" w:afterAutospacing="0"/>
    </w:pPr>
    <w:rPr>
      <w:rFonts w:ascii="Consolas" w:hAnsi="Consolas"/>
      <w:color w:val="333333"/>
      <w:sz w:val="21"/>
      <w:szCs w:val="21"/>
    </w:rPr>
  </w:style>
  <w:style w:type="character" w:customStyle="1" w:styleId="EtapesInstructionsCar">
    <w:name w:val="EtapesInstructions Car"/>
    <w:basedOn w:val="Policepardfaut"/>
    <w:link w:val="EtapesInstructions"/>
    <w:rsid w:val="00497FB0"/>
    <w:rPr>
      <w:rFonts w:ascii="Calibri" w:eastAsia="Times New Roman" w:hAnsi="Calibri" w:cs="Calibri"/>
      <w:sz w:val="22"/>
      <w:szCs w:val="22"/>
    </w:rPr>
  </w:style>
  <w:style w:type="character" w:customStyle="1" w:styleId="NormalWebCar">
    <w:name w:val="Normal (Web) Car"/>
    <w:basedOn w:val="Policepardfaut"/>
    <w:link w:val="NormalWeb"/>
    <w:uiPriority w:val="99"/>
    <w:rsid w:val="00497FB0"/>
  </w:style>
  <w:style w:type="character" w:customStyle="1" w:styleId="CodeInstructionsCar">
    <w:name w:val="CodeInstructions Car"/>
    <w:basedOn w:val="NormalWebCar"/>
    <w:link w:val="CodeInstructions"/>
    <w:rsid w:val="00497FB0"/>
    <w:rPr>
      <w:rFonts w:ascii="Consolas" w:hAnsi="Consolas"/>
      <w:color w:val="333333"/>
      <w:sz w:val="21"/>
      <w:szCs w:val="21"/>
    </w:rPr>
  </w:style>
  <w:style w:type="character" w:styleId="Lienhypertexte">
    <w:name w:val="Hyperlink"/>
    <w:basedOn w:val="Policepardfaut"/>
    <w:uiPriority w:val="99"/>
    <w:unhideWhenUsed/>
    <w:rsid w:val="009B6B47"/>
    <w:rPr>
      <w:color w:val="0563C1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A2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val="en-CA" w:eastAsia="en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A245A"/>
    <w:rPr>
      <w:rFonts w:ascii="Courier New" w:eastAsia="Times New Roman" w:hAnsi="Courier New" w:cs="Courier New"/>
      <w:lang w:val="en-CA" w:eastAsia="en-CA"/>
    </w:rPr>
  </w:style>
  <w:style w:type="character" w:styleId="CodeHTML">
    <w:name w:val="HTML Code"/>
    <w:basedOn w:val="Policepardfaut"/>
    <w:uiPriority w:val="99"/>
    <w:semiHidden/>
    <w:unhideWhenUsed/>
    <w:rsid w:val="00FA245A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Policepardfaut"/>
    <w:rsid w:val="00FA245A"/>
  </w:style>
  <w:style w:type="character" w:customStyle="1" w:styleId="nt">
    <w:name w:val="nt"/>
    <w:basedOn w:val="Policepardfaut"/>
    <w:rsid w:val="00FA245A"/>
  </w:style>
  <w:style w:type="character" w:customStyle="1" w:styleId="na">
    <w:name w:val="na"/>
    <w:basedOn w:val="Policepardfaut"/>
    <w:rsid w:val="00FA245A"/>
  </w:style>
  <w:style w:type="character" w:customStyle="1" w:styleId="o">
    <w:name w:val="o"/>
    <w:basedOn w:val="Policepardfaut"/>
    <w:rsid w:val="00FA245A"/>
  </w:style>
  <w:style w:type="character" w:customStyle="1" w:styleId="s">
    <w:name w:val="s"/>
    <w:basedOn w:val="Policepardfaut"/>
    <w:rsid w:val="00FA245A"/>
  </w:style>
  <w:style w:type="table" w:styleId="Grilledutableau">
    <w:name w:val="Table Grid"/>
    <w:basedOn w:val="TableauNormal"/>
    <w:uiPriority w:val="39"/>
    <w:rsid w:val="00C727ED"/>
    <w:pPr>
      <w:spacing w:before="0" w:after="0" w:line="240" w:lineRule="auto"/>
    </w:pPr>
    <w:rPr>
      <w:rFonts w:eastAsiaTheme="minorHAnsi"/>
      <w:sz w:val="22"/>
      <w:szCs w:val="22"/>
      <w:lang w:val="en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pscommand">
    <w:name w:val="hljs-pscommand"/>
    <w:basedOn w:val="Policepardfaut"/>
    <w:rsid w:val="0050476C"/>
  </w:style>
  <w:style w:type="paragraph" w:customStyle="1" w:styleId="paragraph">
    <w:name w:val="paragraph"/>
    <w:basedOn w:val="Normal"/>
    <w:rsid w:val="00010644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Policepardfaut"/>
    <w:rsid w:val="00010644"/>
  </w:style>
  <w:style w:type="character" w:customStyle="1" w:styleId="eop">
    <w:name w:val="eop"/>
    <w:basedOn w:val="Policepardfaut"/>
    <w:rsid w:val="000106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461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0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5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0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21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89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26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71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25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66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85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1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469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6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lde\OneDrive%20-%20C&#233;gep%20&#201;douard-Montpetit\420_3W6_A21\01_Gestion\A21_3W6_S00_Lab_Instructions.dotx" TargetMode="External"/></Relationships>
</file>

<file path=word/theme/theme1.xml><?xml version="1.0" encoding="utf-8"?>
<a:theme xmlns:a="http://schemas.openxmlformats.org/drawingml/2006/main" name="Badg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adge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Badg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4AEAE9FD62D747A26A546E5B1B5735" ma:contentTypeVersion="7" ma:contentTypeDescription="Crée un document." ma:contentTypeScope="" ma:versionID="43b763fe9aa20b7a2976a5e019d82dbf">
  <xsd:schema xmlns:xsd="http://www.w3.org/2001/XMLSchema" xmlns:xs="http://www.w3.org/2001/XMLSchema" xmlns:p="http://schemas.microsoft.com/office/2006/metadata/properties" xmlns:ns2="071933db-0376-4694-9786-b56cb37c4ec2" targetNamespace="http://schemas.microsoft.com/office/2006/metadata/properties" ma:root="true" ma:fieldsID="d5c90ae6c1ec6ed317c9f5feddaf7a33" ns2:_="">
    <xsd:import namespace="071933db-0376-4694-9786-b56cb37c4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933db-0376-4694-9786-b56cb37c4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36E056-BA2C-4A1F-9580-242C9B36FE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C3A06EC-DC03-4D65-AA15-C6B9D68C1E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933db-0376-4694-9786-b56cb37c4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194C16-5FE5-4670-BEC8-3D6DD93803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A21_3W6_S00_Lab_Instructions.dotx</Template>
  <TotalTime>2100</TotalTime>
  <Pages>1</Pages>
  <Words>1878</Words>
  <Characters>10329</Characters>
  <Application>Microsoft Office Word</Application>
  <DocSecurity>0</DocSecurity>
  <Lines>86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mathieu.briau</dc:creator>
  <cp:keywords/>
  <dc:description/>
  <cp:lastModifiedBy>Xavier Glorot</cp:lastModifiedBy>
  <cp:revision>496</cp:revision>
  <dcterms:created xsi:type="dcterms:W3CDTF">2022-06-03T10:34:00Z</dcterms:created>
  <dcterms:modified xsi:type="dcterms:W3CDTF">2026-06-11T22:34:00Z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0x010100354AEAE9FD62D747A26A546E5B1B5735</vt:lpwstr>
  </property>
</Properties>
</file>